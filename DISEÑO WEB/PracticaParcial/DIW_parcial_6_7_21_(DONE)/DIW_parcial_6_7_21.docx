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21CCDB" w14:textId="77777777" w:rsidR="00DC32DC" w:rsidRPr="00DC32DC" w:rsidRDefault="00DC32DC" w:rsidP="00DC32DC">
      <w:pPr>
        <w:rPr>
          <w:rFonts w:ascii="Roboto" w:hAnsi="Roboto"/>
        </w:rPr>
      </w:pPr>
    </w:p>
    <w:tbl>
      <w:tblPr>
        <w:tblW w:w="0" w:type="auto"/>
        <w:tblInd w:w="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12"/>
        <w:gridCol w:w="2773"/>
        <w:gridCol w:w="876"/>
        <w:gridCol w:w="1168"/>
        <w:gridCol w:w="1021"/>
        <w:gridCol w:w="1240"/>
      </w:tblGrid>
      <w:tr w:rsidR="00DC32DC" w:rsidRPr="00DC32DC" w14:paraId="580E049E" w14:textId="77777777" w:rsidTr="00DC32DC">
        <w:trPr>
          <w:cantSplit/>
          <w:trHeight w:val="293"/>
        </w:trPr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CB1AC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>EVALUACION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8CB3B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>PARCIAL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975AB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b w:val="0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 xml:space="preserve">GRUPO    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3F5DE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bCs/>
                <w:color w:val="FF0000"/>
                <w:lang w:val="es-UY" w:eastAsia="es-UY"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C09D6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b w:val="0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>FECHA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21575" w14:textId="6616FEAD" w:rsidR="00DC32DC" w:rsidRPr="00DC32DC" w:rsidRDefault="00CB28EC" w:rsidP="009F57FA">
            <w:pPr>
              <w:pStyle w:val="Ttulo1"/>
              <w:spacing w:before="40"/>
              <w:rPr>
                <w:rFonts w:ascii="Roboto" w:hAnsi="Roboto" w:cs="Arial"/>
                <w:bCs/>
                <w:color w:val="FF0000"/>
                <w:lang w:val="es-UY" w:eastAsia="es-UY"/>
              </w:rPr>
            </w:pPr>
            <w:r>
              <w:rPr>
                <w:rFonts w:ascii="Roboto" w:hAnsi="Roboto" w:cs="Arial"/>
                <w:bCs/>
                <w:lang w:val="es-UY" w:eastAsia="es-UY"/>
              </w:rPr>
              <w:t>6</w:t>
            </w:r>
            <w:r w:rsidR="009B3F70">
              <w:rPr>
                <w:rFonts w:ascii="Roboto" w:hAnsi="Roboto" w:cs="Arial"/>
                <w:bCs/>
                <w:lang w:val="es-UY" w:eastAsia="es-UY"/>
              </w:rPr>
              <w:t>/7/21</w:t>
            </w:r>
          </w:p>
        </w:tc>
      </w:tr>
      <w:tr w:rsidR="00DC32DC" w:rsidRPr="00DC32DC" w14:paraId="1AA95FC5" w14:textId="77777777" w:rsidTr="00DC32DC">
        <w:trPr>
          <w:trHeight w:val="293"/>
        </w:trPr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3F672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>MATERIA</w:t>
            </w:r>
          </w:p>
        </w:tc>
        <w:tc>
          <w:tcPr>
            <w:tcW w:w="70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22D1C" w14:textId="77777777" w:rsidR="00DC32DC" w:rsidRPr="00DC32DC" w:rsidRDefault="00DC32DC">
            <w:pPr>
              <w:spacing w:before="20"/>
              <w:rPr>
                <w:rFonts w:ascii="Roboto" w:hAnsi="Roboto" w:cs="Arial"/>
                <w:b/>
                <w:bCs/>
                <w:lang w:val="es-UY" w:eastAsia="es-UY"/>
              </w:rPr>
            </w:pPr>
            <w:r w:rsidRPr="00DC32DC">
              <w:rPr>
                <w:rFonts w:ascii="Roboto" w:hAnsi="Roboto" w:cs="Arial"/>
                <w:b/>
                <w:bCs/>
                <w:lang w:val="es-UY" w:eastAsia="es-UY"/>
              </w:rPr>
              <w:t>Diseño de Interfaz Web</w:t>
            </w:r>
          </w:p>
        </w:tc>
      </w:tr>
      <w:tr w:rsidR="00DC32DC" w:rsidRPr="00DC32DC" w14:paraId="31019E8B" w14:textId="77777777" w:rsidTr="00DC32DC">
        <w:trPr>
          <w:trHeight w:val="293"/>
        </w:trPr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BBED0" w14:textId="77777777" w:rsidR="00DC32DC" w:rsidRPr="00DC32DC" w:rsidRDefault="00DC32DC">
            <w:pPr>
              <w:spacing w:before="20"/>
              <w:rPr>
                <w:rFonts w:ascii="Roboto" w:hAnsi="Roboto" w:cs="Arial"/>
                <w:b/>
                <w:lang w:val="es-UY" w:eastAsia="es-UY"/>
              </w:rPr>
            </w:pPr>
            <w:r w:rsidRPr="00DC32DC">
              <w:rPr>
                <w:rFonts w:ascii="Roboto" w:hAnsi="Roboto" w:cs="Arial"/>
                <w:b/>
                <w:lang w:val="es-UY" w:eastAsia="es-UY"/>
              </w:rPr>
              <w:t>CARRERA</w:t>
            </w:r>
          </w:p>
        </w:tc>
        <w:tc>
          <w:tcPr>
            <w:tcW w:w="70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41EE3" w14:textId="77777777" w:rsidR="00DC32DC" w:rsidRPr="00DC32DC" w:rsidRDefault="00DC32DC">
            <w:pPr>
              <w:pStyle w:val="Encabezado"/>
              <w:tabs>
                <w:tab w:val="left" w:pos="708"/>
              </w:tabs>
              <w:spacing w:before="20"/>
              <w:rPr>
                <w:rFonts w:ascii="Roboto" w:hAnsi="Roboto" w:cs="Arial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>AP/ATI</w:t>
            </w:r>
          </w:p>
        </w:tc>
      </w:tr>
      <w:tr w:rsidR="00DC32DC" w:rsidRPr="00DC32DC" w14:paraId="382A4604" w14:textId="77777777" w:rsidTr="00DC32DC">
        <w:trPr>
          <w:trHeight w:val="839"/>
        </w:trPr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BF731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>CONDICIONES</w:t>
            </w:r>
          </w:p>
        </w:tc>
        <w:tc>
          <w:tcPr>
            <w:tcW w:w="70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6CB38" w14:textId="77777777" w:rsidR="00DC32DC" w:rsidRPr="00DC32DC" w:rsidRDefault="00DC32DC">
            <w:pPr>
              <w:spacing w:before="20"/>
              <w:rPr>
                <w:rFonts w:ascii="Roboto" w:hAnsi="Roboto" w:cs="Arial"/>
                <w:b/>
                <w:lang w:val="es-UY" w:eastAsia="es-UY"/>
              </w:rPr>
            </w:pPr>
            <w:r w:rsidRPr="00DC32DC">
              <w:rPr>
                <w:rFonts w:ascii="Roboto" w:hAnsi="Roboto" w:cs="Arial"/>
                <w:b/>
                <w:lang w:val="es-UY" w:eastAsia="es-UY"/>
              </w:rPr>
              <w:t>- Puntos: 45 puntos en total</w:t>
            </w:r>
          </w:p>
          <w:p w14:paraId="229F1AEE" w14:textId="77777777" w:rsidR="00DC32DC" w:rsidRPr="00DC32DC" w:rsidRDefault="00DC32DC">
            <w:pPr>
              <w:spacing w:before="20"/>
              <w:rPr>
                <w:rFonts w:ascii="Roboto" w:hAnsi="Roboto" w:cs="Arial"/>
                <w:b/>
                <w:lang w:val="es-UY" w:eastAsia="es-UY"/>
              </w:rPr>
            </w:pPr>
            <w:r w:rsidRPr="00DC32DC">
              <w:rPr>
                <w:rFonts w:ascii="Roboto" w:hAnsi="Roboto" w:cs="Arial"/>
                <w:b/>
                <w:lang w:val="es-UY" w:eastAsia="es-UY"/>
              </w:rPr>
              <w:t xml:space="preserve">- Duración y mecanismo de entrega:  </w:t>
            </w:r>
            <w:r w:rsidRPr="00DC32DC">
              <w:rPr>
                <w:rFonts w:ascii="Roboto" w:hAnsi="Roboto" w:cs="Arial"/>
                <w:b/>
                <w:u w:val="single"/>
                <w:lang w:val="es-UY" w:eastAsia="es-UY"/>
              </w:rPr>
              <w:t xml:space="preserve">Ver Mecánica del Parcial </w:t>
            </w:r>
          </w:p>
          <w:p w14:paraId="4CD8F267" w14:textId="77777777" w:rsidR="00DC32DC" w:rsidRPr="00DC32DC" w:rsidRDefault="00DC32DC">
            <w:pPr>
              <w:spacing w:before="20"/>
              <w:rPr>
                <w:rFonts w:ascii="Roboto" w:hAnsi="Roboto" w:cs="Arial"/>
                <w:b/>
                <w:bCs/>
                <w:lang w:val="es-UY" w:eastAsia="es-UY"/>
              </w:rPr>
            </w:pPr>
            <w:r w:rsidRPr="00DC32DC">
              <w:rPr>
                <w:rFonts w:ascii="Roboto" w:hAnsi="Roboto" w:cs="Arial"/>
                <w:b/>
                <w:bCs/>
                <w:lang w:val="es-UY" w:eastAsia="es-UY"/>
              </w:rPr>
              <w:t>- Realizado en forma individual</w:t>
            </w:r>
          </w:p>
          <w:p w14:paraId="39D8405F" w14:textId="77777777" w:rsidR="00DC32DC" w:rsidRPr="00DC32DC" w:rsidRDefault="00DC32DC">
            <w:pPr>
              <w:spacing w:before="20"/>
              <w:rPr>
                <w:rFonts w:ascii="Roboto" w:hAnsi="Roboto" w:cs="Arial"/>
                <w:lang w:val="es-UY" w:eastAsia="es-UY"/>
              </w:rPr>
            </w:pPr>
            <w:r w:rsidRPr="00DC32DC">
              <w:rPr>
                <w:rFonts w:ascii="Roboto" w:hAnsi="Roboto" w:cs="Arial"/>
                <w:b/>
                <w:lang w:val="es-UY" w:eastAsia="es-UY"/>
              </w:rPr>
              <w:t>- Consultas: Exclusivamente de interpretación y/o alcance de letra</w:t>
            </w:r>
          </w:p>
        </w:tc>
      </w:tr>
    </w:tbl>
    <w:p w14:paraId="78029F5F" w14:textId="77777777" w:rsidR="00DC32DC" w:rsidRPr="00DC32DC" w:rsidRDefault="00DC32DC" w:rsidP="00DC32DC">
      <w:pPr>
        <w:pStyle w:val="Normal1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before="200"/>
        <w:jc w:val="both"/>
        <w:rPr>
          <w:rFonts w:ascii="Roboto" w:hAnsi="Roboto" w:cs="Arial"/>
          <w:b/>
          <w:bCs/>
          <w:sz w:val="20"/>
          <w:u w:val="single"/>
        </w:rPr>
      </w:pPr>
      <w:r w:rsidRPr="00DC32DC">
        <w:rPr>
          <w:rFonts w:ascii="Roboto" w:hAnsi="Roboto" w:cs="Arial"/>
          <w:b/>
          <w:bCs/>
          <w:sz w:val="20"/>
          <w:u w:val="single"/>
        </w:rPr>
        <w:t xml:space="preserve">Mecánica del parcial </w:t>
      </w:r>
    </w:p>
    <w:p w14:paraId="17A8EF28" w14:textId="77777777" w:rsidR="00DC32DC" w:rsidRPr="00DC32DC" w:rsidRDefault="00DC32DC" w:rsidP="00DC32DC">
      <w:pPr>
        <w:pStyle w:val="Normal1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before="120" w:after="120"/>
        <w:jc w:val="both"/>
        <w:rPr>
          <w:rFonts w:ascii="Roboto" w:hAnsi="Roboto" w:cs="Arial"/>
          <w:sz w:val="20"/>
        </w:rPr>
      </w:pPr>
      <w:r w:rsidRPr="00DC32DC">
        <w:rPr>
          <w:rFonts w:ascii="Roboto" w:hAnsi="Roboto" w:cs="Arial"/>
          <w:sz w:val="20"/>
        </w:rPr>
        <w:t>Prueba online con cámara encendida y micrófono habilitado, con entrega en aulas mediante la tarea publicada.</w:t>
      </w:r>
    </w:p>
    <w:p w14:paraId="46EB9DE2" w14:textId="609006F0" w:rsidR="00DC32DC" w:rsidRPr="00DC32DC" w:rsidRDefault="00DC32DC" w:rsidP="00DC32DC">
      <w:pPr>
        <w:pStyle w:val="Normal1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before="120" w:after="120"/>
        <w:jc w:val="both"/>
        <w:rPr>
          <w:rFonts w:ascii="Roboto" w:hAnsi="Roboto" w:cs="Arial"/>
          <w:sz w:val="20"/>
        </w:rPr>
      </w:pPr>
      <w:r w:rsidRPr="00DC32DC">
        <w:rPr>
          <w:rFonts w:ascii="Roboto" w:hAnsi="Roboto" w:cs="Arial"/>
          <w:sz w:val="20"/>
        </w:rPr>
        <w:t xml:space="preserve">Se realiza el </w:t>
      </w:r>
      <w:r w:rsidR="00CB28EC">
        <w:rPr>
          <w:rFonts w:ascii="Roboto" w:hAnsi="Roboto" w:cs="Arial"/>
          <w:sz w:val="20"/>
        </w:rPr>
        <w:t>6</w:t>
      </w:r>
      <w:r w:rsidR="009B3F70">
        <w:rPr>
          <w:rFonts w:ascii="Roboto" w:hAnsi="Roboto" w:cs="Arial"/>
          <w:sz w:val="20"/>
        </w:rPr>
        <w:t>/7/21</w:t>
      </w:r>
      <w:r w:rsidRPr="00DC32DC">
        <w:rPr>
          <w:rFonts w:ascii="Roboto" w:hAnsi="Roboto" w:cs="Arial"/>
          <w:sz w:val="20"/>
        </w:rPr>
        <w:t xml:space="preserve"> en horario de clase a partir de las </w:t>
      </w:r>
      <w:r w:rsidR="00D73817">
        <w:rPr>
          <w:rFonts w:ascii="Roboto" w:hAnsi="Roboto" w:cs="Arial"/>
          <w:sz w:val="20"/>
        </w:rPr>
        <w:t>19.30</w:t>
      </w:r>
      <w:r w:rsidRPr="00DC32DC">
        <w:rPr>
          <w:rFonts w:ascii="Roboto" w:hAnsi="Roboto" w:cs="Arial"/>
          <w:sz w:val="20"/>
        </w:rPr>
        <w:t xml:space="preserve"> hs.</w:t>
      </w:r>
    </w:p>
    <w:p w14:paraId="2FC1C925" w14:textId="1AB722F3" w:rsidR="00DC32DC" w:rsidRPr="00DC32DC" w:rsidRDefault="00DC32DC" w:rsidP="00DC32DC">
      <w:pPr>
        <w:pStyle w:val="Normal1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before="120" w:after="120"/>
        <w:jc w:val="both"/>
        <w:rPr>
          <w:rFonts w:ascii="Roboto" w:hAnsi="Roboto" w:cs="Arial"/>
          <w:sz w:val="20"/>
        </w:rPr>
      </w:pPr>
      <w:r w:rsidRPr="00DC32DC">
        <w:rPr>
          <w:rFonts w:ascii="Roboto" w:hAnsi="Roboto" w:cs="Arial"/>
          <w:sz w:val="20"/>
        </w:rPr>
        <w:t xml:space="preserve">A las 2 horas, luego de leída la letra y habilitada la tarea en aulas, la misma vence, por lo que es necesario que antes de finalizado este tiempo, se suba a esa tarea la solución de los ejercicios planteados. </w:t>
      </w:r>
    </w:p>
    <w:p w14:paraId="17ADA4C0" w14:textId="77777777" w:rsidR="00981718" w:rsidRPr="00DC32DC" w:rsidRDefault="00981718" w:rsidP="00717C8A">
      <w:pPr>
        <w:rPr>
          <w:rFonts w:ascii="Roboto" w:hAnsi="Roboto" w:cs="Arial"/>
          <w:szCs w:val="22"/>
          <w:lang w:val="es-UY"/>
        </w:rPr>
      </w:pPr>
    </w:p>
    <w:p w14:paraId="02BB6DA6" w14:textId="56896E48" w:rsidR="0013350C" w:rsidRPr="00954D42" w:rsidRDefault="0013350C" w:rsidP="0013350C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 xml:space="preserve">A partir de la plantilla de Bootstrap entregada por la docente </w:t>
      </w:r>
    </w:p>
    <w:p w14:paraId="6B6A1BD8" w14:textId="1917B389" w:rsidR="0013350C" w:rsidRPr="00954D42" w:rsidRDefault="0013350C" w:rsidP="005F55E6">
      <w:pPr>
        <w:widowControl w:val="0"/>
        <w:spacing w:line="288" w:lineRule="auto"/>
        <w:ind w:left="708" w:hanging="708"/>
        <w:rPr>
          <w:rFonts w:ascii="Roboto" w:eastAsia="Arial" w:hAnsi="Roboto" w:cs="Arial"/>
        </w:rPr>
      </w:pPr>
    </w:p>
    <w:p w14:paraId="20928FB5" w14:textId="319FD597" w:rsidR="0013350C" w:rsidRPr="00954D42" w:rsidRDefault="0013350C" w:rsidP="007334C9">
      <w:pPr>
        <w:pStyle w:val="Prrafodelista"/>
        <w:widowControl w:val="0"/>
        <w:numPr>
          <w:ilvl w:val="0"/>
          <w:numId w:val="1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Abrir index.html de la plantilla</w:t>
      </w:r>
    </w:p>
    <w:p w14:paraId="70CBE353" w14:textId="58DCDAFE" w:rsidR="00243255" w:rsidRPr="00954D42" w:rsidRDefault="00243255" w:rsidP="007334C9">
      <w:pPr>
        <w:pStyle w:val="Prrafodelista"/>
        <w:widowControl w:val="0"/>
        <w:numPr>
          <w:ilvl w:val="0"/>
          <w:numId w:val="1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Personalizar title</w:t>
      </w:r>
    </w:p>
    <w:p w14:paraId="4327DE74" w14:textId="3B03E44C" w:rsidR="003A2CB8" w:rsidRPr="00954D42" w:rsidRDefault="003A2CB8" w:rsidP="007334C9">
      <w:pPr>
        <w:pStyle w:val="Prrafodelista"/>
        <w:widowControl w:val="0"/>
        <w:numPr>
          <w:ilvl w:val="0"/>
          <w:numId w:val="1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Incorporar carpeta img al proyecto (dejar video, muestras por fuera del proyecto para evitar archivos pesados al entregar)</w:t>
      </w:r>
    </w:p>
    <w:p w14:paraId="60BB238E" w14:textId="265EC637" w:rsidR="0013350C" w:rsidRPr="00954D42" w:rsidRDefault="0013350C" w:rsidP="007334C9">
      <w:pPr>
        <w:pStyle w:val="Prrafodelista"/>
        <w:widowControl w:val="0"/>
        <w:numPr>
          <w:ilvl w:val="0"/>
          <w:numId w:val="1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Incorporar contenido e imágenes que sean parte del contenido a través de etiquetas semánticas adecuadas</w:t>
      </w:r>
      <w:r w:rsidR="00F45C2A" w:rsidRPr="00954D42">
        <w:rPr>
          <w:rFonts w:ascii="Roboto" w:eastAsia="Arial" w:hAnsi="Roboto" w:cs="Arial"/>
        </w:rPr>
        <w:t xml:space="preserve"> (se recomienda hacerlo viendo la captura del dispositivo más grande)</w:t>
      </w:r>
    </w:p>
    <w:p w14:paraId="2BCA1538" w14:textId="35C5730A" w:rsidR="00243255" w:rsidRPr="00954D42" w:rsidRDefault="0013350C" w:rsidP="007334C9">
      <w:pPr>
        <w:pStyle w:val="Prrafodelista"/>
        <w:widowControl w:val="0"/>
        <w:numPr>
          <w:ilvl w:val="0"/>
          <w:numId w:val="1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 xml:space="preserve">A partir de las muestras, </w:t>
      </w:r>
      <w:r w:rsidR="00243255" w:rsidRPr="00954D42">
        <w:rPr>
          <w:rFonts w:ascii="Roboto" w:eastAsia="Arial" w:hAnsi="Roboto" w:cs="Arial"/>
        </w:rPr>
        <w:t>declarar tipo de contenedores (.container, .container-fluid, .container-**)</w:t>
      </w:r>
    </w:p>
    <w:p w14:paraId="064FF9B2" w14:textId="4CF9FA44" w:rsidR="0013350C" w:rsidRPr="00954D42" w:rsidRDefault="00243255" w:rsidP="007334C9">
      <w:pPr>
        <w:pStyle w:val="Prrafodelista"/>
        <w:widowControl w:val="0"/>
        <w:numPr>
          <w:ilvl w:val="0"/>
          <w:numId w:val="1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D</w:t>
      </w:r>
      <w:r w:rsidR="0013350C" w:rsidRPr="00954D42">
        <w:rPr>
          <w:rFonts w:ascii="Roboto" w:eastAsia="Arial" w:hAnsi="Roboto" w:cs="Arial"/>
        </w:rPr>
        <w:t>efinir cómo se conformarán las filas (.row) del html</w:t>
      </w:r>
    </w:p>
    <w:p w14:paraId="7E966FAA" w14:textId="71D5FAD6" w:rsidR="00243255" w:rsidRPr="00954D42" w:rsidRDefault="0013350C" w:rsidP="007334C9">
      <w:pPr>
        <w:pStyle w:val="Prrafodelista"/>
        <w:widowControl w:val="0"/>
        <w:numPr>
          <w:ilvl w:val="0"/>
          <w:numId w:val="1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Agregar las clases de Bootstrap necesarias para resolver adecuadamente la grilla en cada viewport</w:t>
      </w:r>
      <w:r w:rsidR="00243255" w:rsidRPr="00954D42">
        <w:rPr>
          <w:rFonts w:ascii="Roboto" w:eastAsia="Arial" w:hAnsi="Roboto" w:cs="Arial"/>
        </w:rPr>
        <w:t xml:space="preserve"> </w:t>
      </w:r>
      <w:r w:rsidRPr="00954D42">
        <w:rPr>
          <w:rFonts w:ascii="Roboto" w:eastAsia="Arial" w:hAnsi="Roboto" w:cs="Arial"/>
        </w:rPr>
        <w:t>(.col-$$-*)</w:t>
      </w:r>
      <w:r w:rsidR="00243255" w:rsidRPr="00954D42">
        <w:rPr>
          <w:rFonts w:ascii="Roboto" w:eastAsia="Arial" w:hAnsi="Roboto" w:cs="Arial"/>
        </w:rPr>
        <w:t xml:space="preserve"> </w:t>
      </w:r>
    </w:p>
    <w:p w14:paraId="6C46C3E4" w14:textId="3904CB12" w:rsidR="00243255" w:rsidRPr="00954D42" w:rsidRDefault="00243255" w:rsidP="007334C9">
      <w:pPr>
        <w:pStyle w:val="Prrafodelista"/>
        <w:widowControl w:val="0"/>
        <w:numPr>
          <w:ilvl w:val="0"/>
          <w:numId w:val="1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Incorporar fuente de Google Fonts indicadas</w:t>
      </w:r>
    </w:p>
    <w:p w14:paraId="62AD6285" w14:textId="4E611CB0" w:rsidR="0013350C" w:rsidRPr="00954D42" w:rsidRDefault="0013350C" w:rsidP="007334C9">
      <w:pPr>
        <w:pStyle w:val="Prrafodelista"/>
        <w:widowControl w:val="0"/>
        <w:numPr>
          <w:ilvl w:val="0"/>
          <w:numId w:val="1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 xml:space="preserve">Personalizar a través de estilos propios sobre clases nuevas y ya existentes a través de </w:t>
      </w:r>
      <w:r w:rsidR="00243255" w:rsidRPr="00954D42">
        <w:rPr>
          <w:rFonts w:ascii="Roboto" w:eastAsia="Arial" w:hAnsi="Roboto" w:cs="Arial"/>
        </w:rPr>
        <w:t>la</w:t>
      </w:r>
      <w:r w:rsidRPr="00954D42">
        <w:rPr>
          <w:rFonts w:ascii="Roboto" w:eastAsia="Arial" w:hAnsi="Roboto" w:cs="Arial"/>
        </w:rPr>
        <w:t xml:space="preserve"> hoja </w:t>
      </w:r>
      <w:r w:rsidR="00243255" w:rsidRPr="00954D42">
        <w:rPr>
          <w:rFonts w:ascii="Roboto" w:eastAsia="Arial" w:hAnsi="Roboto" w:cs="Arial"/>
        </w:rPr>
        <w:t>de estilos propia que se encuentra en la plantilla (estilos.css)</w:t>
      </w:r>
    </w:p>
    <w:p w14:paraId="30A96860" w14:textId="77777777" w:rsidR="0013350C" w:rsidRPr="00954D42" w:rsidRDefault="0013350C" w:rsidP="007334C9">
      <w:pPr>
        <w:pStyle w:val="Normal1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jc w:val="both"/>
        <w:rPr>
          <w:rFonts w:ascii="Roboto" w:eastAsia="Arial" w:hAnsi="Roboto" w:cs="Arial"/>
          <w:sz w:val="20"/>
        </w:rPr>
      </w:pPr>
      <w:r w:rsidRPr="00954D42">
        <w:rPr>
          <w:rFonts w:ascii="Roboto" w:eastAsia="Arial" w:hAnsi="Roboto" w:cs="Arial"/>
          <w:sz w:val="20"/>
        </w:rPr>
        <w:t>Deberá ser posible la navegación entre las secciones del html gracias a su menú de navegación, es una one page</w:t>
      </w:r>
    </w:p>
    <w:p w14:paraId="6E15FF77" w14:textId="390A2C00" w:rsidR="0013350C" w:rsidRPr="00954D42" w:rsidRDefault="0013350C" w:rsidP="0013350C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Se valorará el correcto uso de etiquetas semánticas, diseño responsivo adaptable</w:t>
      </w:r>
      <w:r w:rsidR="00243255" w:rsidRPr="00954D42">
        <w:rPr>
          <w:rFonts w:ascii="Roboto" w:eastAsia="Arial" w:hAnsi="Roboto" w:cs="Arial"/>
        </w:rPr>
        <w:t xml:space="preserve"> de acuerdo a la muestra, optimización </w:t>
      </w:r>
      <w:r w:rsidRPr="00954D42">
        <w:rPr>
          <w:rFonts w:ascii="Roboto" w:eastAsia="Arial" w:hAnsi="Roboto" w:cs="Arial"/>
        </w:rPr>
        <w:t>de selectores, etc.</w:t>
      </w:r>
    </w:p>
    <w:p w14:paraId="5CF67B34" w14:textId="77777777" w:rsidR="0013350C" w:rsidRPr="00954D42" w:rsidRDefault="0013350C" w:rsidP="0013350C">
      <w:pPr>
        <w:widowControl w:val="0"/>
        <w:spacing w:line="288" w:lineRule="auto"/>
        <w:rPr>
          <w:rFonts w:ascii="Roboto" w:eastAsia="Arial" w:hAnsi="Roboto" w:cs="Arial"/>
        </w:rPr>
      </w:pPr>
    </w:p>
    <w:p w14:paraId="76E16735" w14:textId="16642080" w:rsidR="0013350C" w:rsidRPr="00954D42" w:rsidRDefault="0013350C" w:rsidP="0013350C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Asimismo se pretende que tanto la estructura HTML como la hoja de estilo estén debidamente organizadas y creadas en base a los estándares vistos en clase y se logre la apariencia exacta d</w:t>
      </w:r>
      <w:r w:rsidR="00243255" w:rsidRPr="00954D42">
        <w:rPr>
          <w:rFonts w:ascii="Roboto" w:eastAsia="Arial" w:hAnsi="Roboto" w:cs="Arial"/>
        </w:rPr>
        <w:t>e la propuesta entregada por la</w:t>
      </w:r>
      <w:r w:rsidRPr="00954D42">
        <w:rPr>
          <w:rFonts w:ascii="Roboto" w:eastAsia="Arial" w:hAnsi="Roboto" w:cs="Arial"/>
        </w:rPr>
        <w:t xml:space="preserve"> docente.</w:t>
      </w:r>
    </w:p>
    <w:p w14:paraId="40415CFB" w14:textId="77777777" w:rsidR="0013350C" w:rsidRPr="00954D42" w:rsidRDefault="0013350C" w:rsidP="0013350C">
      <w:pPr>
        <w:widowControl w:val="0"/>
        <w:spacing w:line="288" w:lineRule="auto"/>
        <w:rPr>
          <w:rFonts w:ascii="Roboto" w:eastAsia="Arial" w:hAnsi="Roboto" w:cs="Arial"/>
        </w:rPr>
      </w:pPr>
    </w:p>
    <w:p w14:paraId="2698E56C" w14:textId="77777777" w:rsidR="0013350C" w:rsidRPr="00954D42" w:rsidRDefault="0013350C" w:rsidP="0013350C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Se adjuntan videos y muestras a escala real, las imágenes necesarias para realizar el sitio, especificaciones básicas de tamaños, colores y fuentes utilizadas.</w:t>
      </w:r>
    </w:p>
    <w:p w14:paraId="52A62AB6" w14:textId="77777777" w:rsidR="0013350C" w:rsidRPr="00954D42" w:rsidRDefault="0013350C" w:rsidP="0013350C">
      <w:pPr>
        <w:jc w:val="both"/>
        <w:rPr>
          <w:rFonts w:ascii="Roboto" w:hAnsi="Roboto" w:cs="Arial"/>
        </w:rPr>
      </w:pPr>
    </w:p>
    <w:p w14:paraId="0815AC4A" w14:textId="77777777" w:rsidR="00243255" w:rsidRPr="00954D42" w:rsidRDefault="00243255" w:rsidP="00243255">
      <w:pPr>
        <w:rPr>
          <w:rFonts w:ascii="Roboto" w:hAnsi="Roboto" w:cs="Arial"/>
        </w:rPr>
      </w:pPr>
      <w:r w:rsidRPr="00954D42">
        <w:rPr>
          <w:rFonts w:ascii="Roboto" w:hAnsi="Roboto" w:cs="Arial"/>
          <w:u w:val="single"/>
        </w:rPr>
        <w:lastRenderedPageBreak/>
        <w:t>Defensa</w:t>
      </w:r>
      <w:r w:rsidRPr="00954D42">
        <w:rPr>
          <w:rFonts w:ascii="Roboto" w:hAnsi="Roboto" w:cs="Arial"/>
        </w:rPr>
        <w:t>:</w:t>
      </w:r>
    </w:p>
    <w:p w14:paraId="72AD940D" w14:textId="494FD9CE" w:rsidR="00243255" w:rsidRPr="00954D42" w:rsidRDefault="003E7822" w:rsidP="0013350C">
      <w:pPr>
        <w:rPr>
          <w:rFonts w:ascii="Roboto" w:hAnsi="Roboto" w:cs="Arial"/>
        </w:rPr>
      </w:pPr>
      <w:r w:rsidRPr="00954D42">
        <w:rPr>
          <w:rFonts w:ascii="Roboto" w:hAnsi="Roboto" w:cs="Arial"/>
        </w:rPr>
        <w:t>T</w:t>
      </w:r>
      <w:r w:rsidR="00243255" w:rsidRPr="00954D42">
        <w:rPr>
          <w:rFonts w:ascii="Roboto" w:hAnsi="Roboto" w:cs="Arial"/>
        </w:rPr>
        <w:t>odos los parciales podrán ser sujetos a defensa</w:t>
      </w:r>
      <w:r w:rsidRPr="00954D42">
        <w:rPr>
          <w:rFonts w:ascii="Roboto" w:hAnsi="Roboto" w:cs="Arial"/>
        </w:rPr>
        <w:t xml:space="preserve"> opcional. Será coordinada posteriormente.</w:t>
      </w:r>
    </w:p>
    <w:p w14:paraId="6E57FC67" w14:textId="77777777" w:rsidR="0013350C" w:rsidRPr="00954D42" w:rsidRDefault="0013350C" w:rsidP="00243255">
      <w:pPr>
        <w:rPr>
          <w:rFonts w:ascii="Roboto" w:hAnsi="Roboto" w:cs="Arial"/>
        </w:rPr>
      </w:pPr>
    </w:p>
    <w:p w14:paraId="51223C79" w14:textId="48846FA6" w:rsidR="003E7822" w:rsidRPr="00954D42" w:rsidRDefault="003E7822" w:rsidP="003E7822">
      <w:pPr>
        <w:rPr>
          <w:rFonts w:ascii="Roboto" w:hAnsi="Roboto" w:cs="Arial"/>
        </w:rPr>
      </w:pPr>
      <w:r w:rsidRPr="00954D42">
        <w:rPr>
          <w:rFonts w:ascii="Roboto" w:hAnsi="Roboto" w:cs="Arial"/>
        </w:rPr>
        <w:t>IMPORTANTE: Los ejercicios son individuales, dos alumnos no pueden plantear una solución igual o similar para los mismos, en el caso de que esto sucediera el valor de la entrega será 0 (cero).</w:t>
      </w:r>
    </w:p>
    <w:p w14:paraId="407AE691" w14:textId="457AC485" w:rsidR="0013350C" w:rsidRPr="00954D42" w:rsidRDefault="003E7822" w:rsidP="003E7822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hAnsi="Roboto" w:cs="Arial"/>
        </w:rPr>
        <w:t>El/la estudiante es responsable por la integridad de los datos provistos.</w:t>
      </w:r>
    </w:p>
    <w:p w14:paraId="0455221D" w14:textId="77777777" w:rsidR="00DC32DC" w:rsidRPr="00954D42" w:rsidRDefault="00DC32DC" w:rsidP="00DC32DC">
      <w:pPr>
        <w:widowControl w:val="0"/>
        <w:autoSpaceDE w:val="0"/>
        <w:autoSpaceDN w:val="0"/>
        <w:adjustRightInd w:val="0"/>
        <w:jc w:val="both"/>
        <w:rPr>
          <w:rFonts w:ascii="Roboto" w:hAnsi="Roboto" w:cs="Arial"/>
          <w:i/>
        </w:rPr>
      </w:pPr>
    </w:p>
    <w:p w14:paraId="510A5F91" w14:textId="5F51A7AA" w:rsidR="00DC32DC" w:rsidRPr="00954D42" w:rsidRDefault="00DC32DC" w:rsidP="00DC32DC">
      <w:pPr>
        <w:pStyle w:val="Normal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0"/>
        <w:rPr>
          <w:rFonts w:ascii="Roboto" w:hAnsi="Roboto" w:cs="Arial"/>
          <w:b/>
          <w:bCs/>
          <w:sz w:val="20"/>
        </w:rPr>
      </w:pPr>
      <w:r w:rsidRPr="00954D42">
        <w:rPr>
          <w:rFonts w:ascii="Roboto" w:hAnsi="Roboto" w:cs="Arial"/>
          <w:b/>
          <w:bCs/>
          <w:sz w:val="20"/>
        </w:rPr>
        <w:t>Entrega en aulas (</w:t>
      </w:r>
      <w:r w:rsidR="00CB28EC">
        <w:rPr>
          <w:rFonts w:ascii="Roboto" w:hAnsi="Roboto" w:cs="Arial"/>
          <w:b/>
          <w:bCs/>
          <w:sz w:val="20"/>
        </w:rPr>
        <w:t>6</w:t>
      </w:r>
      <w:r w:rsidR="009B3F70">
        <w:rPr>
          <w:rFonts w:ascii="Roboto" w:hAnsi="Roboto" w:cs="Arial"/>
          <w:b/>
          <w:bCs/>
          <w:sz w:val="20"/>
        </w:rPr>
        <w:t>/7/21</w:t>
      </w:r>
      <w:r w:rsidRPr="00954D42">
        <w:rPr>
          <w:rFonts w:ascii="Roboto" w:hAnsi="Roboto" w:cs="Arial"/>
          <w:b/>
          <w:bCs/>
          <w:sz w:val="20"/>
        </w:rPr>
        <w:t xml:space="preserve"> como máximo hasta la hora definida en la tarea)</w:t>
      </w:r>
    </w:p>
    <w:p w14:paraId="16011DE3" w14:textId="134FE142" w:rsidR="00DC32DC" w:rsidRPr="00954D42" w:rsidRDefault="00DC32DC" w:rsidP="00DC32DC">
      <w:pPr>
        <w:pStyle w:val="Normal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/>
        <w:jc w:val="both"/>
        <w:rPr>
          <w:rFonts w:ascii="Roboto" w:hAnsi="Roboto" w:cs="Arial"/>
          <w:sz w:val="20"/>
        </w:rPr>
      </w:pPr>
      <w:r w:rsidRPr="00954D42">
        <w:rPr>
          <w:rFonts w:ascii="Roboto" w:hAnsi="Roboto" w:cs="Arial"/>
          <w:sz w:val="20"/>
        </w:rPr>
        <w:t>Se entregará un ZIP/RAR que cuyo peso no exceda los 40 Mb que incluya: todo el proyecto en un ZIP/RAR que cuyo peso no exceda los 10 Mb.</w:t>
      </w:r>
    </w:p>
    <w:p w14:paraId="17639D56" w14:textId="77777777" w:rsidR="003E7822" w:rsidRPr="00954D42" w:rsidRDefault="003E7822" w:rsidP="0013350C">
      <w:pPr>
        <w:widowControl w:val="0"/>
        <w:spacing w:line="288" w:lineRule="auto"/>
        <w:rPr>
          <w:rFonts w:ascii="Roboto" w:eastAsia="Arial" w:hAnsi="Roboto" w:cs="Arial"/>
          <w:b/>
          <w:lang w:val="es-UY"/>
        </w:rPr>
      </w:pPr>
    </w:p>
    <w:p w14:paraId="45EC18ED" w14:textId="77777777" w:rsidR="0013350C" w:rsidRPr="00954D42" w:rsidRDefault="0013350C" w:rsidP="0013350C">
      <w:pPr>
        <w:widowControl w:val="0"/>
        <w:spacing w:line="288" w:lineRule="auto"/>
        <w:rPr>
          <w:rFonts w:ascii="Roboto" w:eastAsia="Arial" w:hAnsi="Roboto" w:cs="Arial"/>
          <w:b/>
        </w:rPr>
      </w:pPr>
      <w:r w:rsidRPr="00954D42">
        <w:rPr>
          <w:rFonts w:ascii="Roboto" w:eastAsia="Arial" w:hAnsi="Roboto" w:cs="Arial"/>
          <w:b/>
        </w:rPr>
        <w:t>ESPECIFICACIONES</w:t>
      </w:r>
    </w:p>
    <w:p w14:paraId="422300A8" w14:textId="77777777" w:rsidR="003E7822" w:rsidRPr="00954D42" w:rsidRDefault="003E7822" w:rsidP="0013350C">
      <w:pPr>
        <w:widowControl w:val="0"/>
        <w:spacing w:line="288" w:lineRule="auto"/>
        <w:rPr>
          <w:rFonts w:ascii="Roboto" w:eastAsia="Arial" w:hAnsi="Roboto" w:cs="Arial"/>
          <w:b/>
        </w:rPr>
      </w:pPr>
    </w:p>
    <w:p w14:paraId="084B621D" w14:textId="77777777" w:rsidR="003E7822" w:rsidRPr="00954D42" w:rsidRDefault="0013350C" w:rsidP="00D73817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Fuente de Google Fonts:</w:t>
      </w:r>
    </w:p>
    <w:p w14:paraId="2D60B1BD" w14:textId="69C57390" w:rsidR="0090056F" w:rsidRPr="0090056F" w:rsidRDefault="000F5534" w:rsidP="0090056F">
      <w:pPr>
        <w:widowControl w:val="0"/>
        <w:spacing w:line="288" w:lineRule="auto"/>
        <w:rPr>
          <w:rFonts w:ascii="Roboto" w:eastAsia="Arial" w:hAnsi="Roboto" w:cs="Arial"/>
        </w:rPr>
      </w:pPr>
      <w:r w:rsidRPr="000F5534">
        <w:rPr>
          <w:rFonts w:ascii="Roboto" w:eastAsia="Arial" w:hAnsi="Roboto" w:cs="Arial"/>
        </w:rPr>
        <w:t>Raleway</w:t>
      </w:r>
      <w:r w:rsidR="0090056F">
        <w:rPr>
          <w:rFonts w:ascii="Roboto" w:eastAsia="Arial" w:hAnsi="Roboto" w:cs="Arial"/>
        </w:rPr>
        <w:t>, regular y bold</w:t>
      </w:r>
    </w:p>
    <w:p w14:paraId="0D85042F" w14:textId="29E90A68" w:rsidR="0013350C" w:rsidRPr="0090056F" w:rsidRDefault="0013350C" w:rsidP="00D73817">
      <w:pPr>
        <w:widowControl w:val="0"/>
        <w:spacing w:line="288" w:lineRule="auto"/>
        <w:rPr>
          <w:rFonts w:ascii="Roboto" w:eastAsia="Arial" w:hAnsi="Roboto" w:cs="Arial"/>
        </w:rPr>
      </w:pPr>
    </w:p>
    <w:p w14:paraId="6112AE0B" w14:textId="77777777" w:rsidR="003E7822" w:rsidRPr="00954D42" w:rsidRDefault="003E7822" w:rsidP="0013350C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Colores:</w:t>
      </w:r>
    </w:p>
    <w:p w14:paraId="112DDA4C" w14:textId="3D53FCED" w:rsidR="009F57FA" w:rsidRDefault="0090056F" w:rsidP="009F57FA">
      <w:pPr>
        <w:widowControl w:val="0"/>
        <w:spacing w:line="288" w:lineRule="auto"/>
        <w:rPr>
          <w:rFonts w:ascii="Roboto" w:eastAsia="Arial" w:hAnsi="Roboto" w:cs="Arial"/>
        </w:rPr>
      </w:pPr>
      <w:r>
        <w:rPr>
          <w:rFonts w:ascii="Roboto" w:eastAsia="Arial" w:hAnsi="Roboto" w:cs="Arial"/>
        </w:rPr>
        <w:t xml:space="preserve">Rojo: </w:t>
      </w:r>
      <w:r w:rsidR="000F5534" w:rsidRPr="000F5534">
        <w:rPr>
          <w:rFonts w:ascii="Roboto" w:eastAsia="Arial" w:hAnsi="Roboto" w:cs="Arial"/>
        </w:rPr>
        <w:t>rgb(175, 20, 66)</w:t>
      </w:r>
    </w:p>
    <w:p w14:paraId="453A859C" w14:textId="5A1AEF2E" w:rsidR="00BE0A44" w:rsidRDefault="00BE0A44" w:rsidP="009F57FA">
      <w:pPr>
        <w:widowControl w:val="0"/>
        <w:spacing w:line="288" w:lineRule="auto"/>
        <w:rPr>
          <w:rFonts w:ascii="Roboto" w:eastAsia="Arial" w:hAnsi="Roboto" w:cs="Arial"/>
        </w:rPr>
      </w:pPr>
      <w:r>
        <w:rPr>
          <w:rFonts w:ascii="Roboto" w:eastAsia="Arial" w:hAnsi="Roboto" w:cs="Arial"/>
        </w:rPr>
        <w:t xml:space="preserve">Amarillo: </w:t>
      </w:r>
      <w:r w:rsidR="000F5534" w:rsidRPr="000F5534">
        <w:rPr>
          <w:rFonts w:ascii="Roboto" w:eastAsia="Arial" w:hAnsi="Roboto" w:cs="Arial"/>
        </w:rPr>
        <w:t>rgb(250, 174, 59)</w:t>
      </w:r>
    </w:p>
    <w:p w14:paraId="5656A4CE" w14:textId="35D81F29" w:rsidR="000F5534" w:rsidRPr="00954D42" w:rsidRDefault="000F5534" w:rsidP="009F57FA">
      <w:pPr>
        <w:widowControl w:val="0"/>
        <w:spacing w:line="288" w:lineRule="auto"/>
        <w:rPr>
          <w:rFonts w:ascii="Roboto" w:eastAsia="Arial" w:hAnsi="Roboto" w:cs="Arial"/>
        </w:rPr>
      </w:pPr>
      <w:r>
        <w:rPr>
          <w:rFonts w:ascii="Roboto" w:eastAsia="Arial" w:hAnsi="Roboto" w:cs="Arial"/>
        </w:rPr>
        <w:t xml:space="preserve">Negro: </w:t>
      </w:r>
      <w:r w:rsidRPr="000F5534">
        <w:rPr>
          <w:rFonts w:ascii="Roboto" w:eastAsia="Arial" w:hAnsi="Roboto" w:cs="Arial"/>
        </w:rPr>
        <w:t>rgb(0, 0, 0);</w:t>
      </w:r>
    </w:p>
    <w:p w14:paraId="24065D4F" w14:textId="77777777" w:rsidR="008F6E13" w:rsidRPr="00954D42" w:rsidRDefault="008F6E13" w:rsidP="00D73817">
      <w:pPr>
        <w:widowControl w:val="0"/>
        <w:spacing w:line="288" w:lineRule="auto"/>
        <w:rPr>
          <w:rFonts w:ascii="Roboto" w:eastAsia="Arial" w:hAnsi="Roboto" w:cs="Arial"/>
        </w:rPr>
      </w:pPr>
    </w:p>
    <w:p w14:paraId="349F5FF6" w14:textId="402457D3" w:rsidR="003E7822" w:rsidRPr="00954D42" w:rsidRDefault="003E7822" w:rsidP="0013350C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Tamaños de textos:</w:t>
      </w:r>
    </w:p>
    <w:p w14:paraId="65C69F54" w14:textId="3DBCF016" w:rsidR="003E7822" w:rsidRPr="00954D42" w:rsidRDefault="00BE0A44" w:rsidP="00D73817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Los estándares</w:t>
      </w:r>
      <w:r w:rsidR="003E7822" w:rsidRPr="00954D42">
        <w:rPr>
          <w:rFonts w:ascii="Roboto" w:eastAsia="Arial" w:hAnsi="Roboto" w:cs="Arial"/>
        </w:rPr>
        <w:t xml:space="preserve"> </w:t>
      </w:r>
      <w:r w:rsidR="000F5534" w:rsidRPr="00954D42">
        <w:rPr>
          <w:rFonts w:ascii="Roboto" w:eastAsia="Arial" w:hAnsi="Roboto" w:cs="Arial"/>
        </w:rPr>
        <w:t>de acuerdo con</w:t>
      </w:r>
      <w:r w:rsidR="003E7822" w:rsidRPr="00954D42">
        <w:rPr>
          <w:rFonts w:ascii="Roboto" w:eastAsia="Arial" w:hAnsi="Roboto" w:cs="Arial"/>
        </w:rPr>
        <w:t xml:space="preserve"> su jerarquía semántica </w:t>
      </w:r>
    </w:p>
    <w:p w14:paraId="67C473DB" w14:textId="77777777" w:rsidR="003E7822" w:rsidRPr="00954D42" w:rsidRDefault="003E7822" w:rsidP="0013350C">
      <w:pPr>
        <w:widowControl w:val="0"/>
        <w:spacing w:line="288" w:lineRule="auto"/>
        <w:rPr>
          <w:rFonts w:ascii="Roboto" w:eastAsia="Arial" w:hAnsi="Roboto" w:cs="Arial"/>
        </w:rPr>
      </w:pPr>
    </w:p>
    <w:p w14:paraId="769D8E0B" w14:textId="00814EB2" w:rsidR="003E7822" w:rsidRPr="00954D42" w:rsidRDefault="003E7822" w:rsidP="0013350C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Esquinas redondeadas:</w:t>
      </w:r>
    </w:p>
    <w:p w14:paraId="155F3502" w14:textId="07B14139" w:rsidR="003E7822" w:rsidRDefault="0090056F" w:rsidP="0013350C">
      <w:pPr>
        <w:widowControl w:val="0"/>
        <w:spacing w:line="288" w:lineRule="auto"/>
        <w:rPr>
          <w:rFonts w:ascii="Roboto" w:eastAsia="Arial" w:hAnsi="Roboto" w:cs="Arial"/>
        </w:rPr>
      </w:pPr>
      <w:r>
        <w:rPr>
          <w:rFonts w:ascii="Roboto" w:eastAsia="Arial" w:hAnsi="Roboto" w:cs="Arial"/>
        </w:rPr>
        <w:t>5</w:t>
      </w:r>
      <w:r w:rsidR="009F57FA" w:rsidRPr="00954D42">
        <w:rPr>
          <w:rFonts w:ascii="Roboto" w:eastAsia="Arial" w:hAnsi="Roboto" w:cs="Arial"/>
        </w:rPr>
        <w:t xml:space="preserve">px en </w:t>
      </w:r>
      <w:r w:rsidR="00DB26A5">
        <w:rPr>
          <w:rFonts w:ascii="Roboto" w:eastAsia="Arial" w:hAnsi="Roboto" w:cs="Arial"/>
        </w:rPr>
        <w:t>inputs</w:t>
      </w:r>
    </w:p>
    <w:p w14:paraId="361FD900" w14:textId="7ED4B382" w:rsidR="00FD1AD6" w:rsidRDefault="00FD1AD6" w:rsidP="0013350C">
      <w:pPr>
        <w:widowControl w:val="0"/>
        <w:spacing w:line="288" w:lineRule="auto"/>
        <w:rPr>
          <w:rFonts w:ascii="Roboto" w:eastAsia="Arial" w:hAnsi="Roboto" w:cs="Arial"/>
        </w:rPr>
      </w:pPr>
    </w:p>
    <w:p w14:paraId="40F78BB8" w14:textId="4BB853FD" w:rsidR="00FD1AD6" w:rsidRDefault="00FD1AD6" w:rsidP="0013350C">
      <w:pPr>
        <w:widowControl w:val="0"/>
        <w:spacing w:line="288" w:lineRule="auto"/>
        <w:rPr>
          <w:rFonts w:ascii="Roboto" w:eastAsia="Arial" w:hAnsi="Roboto" w:cs="Arial"/>
        </w:rPr>
      </w:pPr>
      <w:r>
        <w:rPr>
          <w:rFonts w:ascii="Roboto" w:eastAsia="Arial" w:hAnsi="Roboto" w:cs="Arial"/>
        </w:rPr>
        <w:t>Bordes</w:t>
      </w:r>
    </w:p>
    <w:p w14:paraId="5B9549AD" w14:textId="667D7756" w:rsidR="00FD1AD6" w:rsidRPr="00954D42" w:rsidRDefault="00FD1AD6" w:rsidP="0013350C">
      <w:pPr>
        <w:widowControl w:val="0"/>
        <w:spacing w:line="288" w:lineRule="auto"/>
        <w:rPr>
          <w:rFonts w:ascii="Roboto" w:eastAsia="Arial" w:hAnsi="Roboto" w:cs="Arial"/>
        </w:rPr>
      </w:pPr>
      <w:r>
        <w:rPr>
          <w:rFonts w:ascii="Roboto" w:eastAsia="Arial" w:hAnsi="Roboto" w:cs="Arial"/>
        </w:rPr>
        <w:t xml:space="preserve">Gruesos </w:t>
      </w:r>
      <w:r w:rsidRPr="00FD1AD6">
        <w:rPr>
          <w:rFonts w:ascii="Roboto" w:eastAsia="Arial" w:hAnsi="Roboto" w:cs="Arial"/>
        </w:rPr>
        <w:t xml:space="preserve">5px </w:t>
      </w:r>
      <w:r>
        <w:rPr>
          <w:rFonts w:ascii="Roboto" w:eastAsia="Arial" w:hAnsi="Roboto" w:cs="Arial"/>
        </w:rPr>
        <w:t>solido</w:t>
      </w:r>
    </w:p>
    <w:p w14:paraId="7A789E43" w14:textId="2F4D7373" w:rsidR="00D73817" w:rsidRDefault="00FD1AD6" w:rsidP="0013350C">
      <w:pPr>
        <w:widowControl w:val="0"/>
        <w:spacing w:line="288" w:lineRule="auto"/>
        <w:rPr>
          <w:rFonts w:ascii="Roboto" w:eastAsia="Arial" w:hAnsi="Roboto" w:cs="Arial"/>
        </w:rPr>
      </w:pPr>
      <w:r>
        <w:rPr>
          <w:rFonts w:ascii="Roboto" w:eastAsia="Arial" w:hAnsi="Roboto" w:cs="Arial"/>
        </w:rPr>
        <w:t>Finos 1px solido</w:t>
      </w:r>
    </w:p>
    <w:p w14:paraId="4952C1A4" w14:textId="77777777" w:rsidR="00FD1AD6" w:rsidRPr="00954D42" w:rsidRDefault="00FD1AD6" w:rsidP="0013350C">
      <w:pPr>
        <w:widowControl w:val="0"/>
        <w:spacing w:line="288" w:lineRule="auto"/>
        <w:rPr>
          <w:rFonts w:ascii="Roboto" w:eastAsia="Arial" w:hAnsi="Roboto" w:cs="Arial"/>
        </w:rPr>
      </w:pPr>
    </w:p>
    <w:p w14:paraId="6EE970AE" w14:textId="7F34D93B" w:rsidR="003E7822" w:rsidRPr="00954D42" w:rsidRDefault="0090056F" w:rsidP="0013350C">
      <w:pPr>
        <w:widowControl w:val="0"/>
        <w:spacing w:line="288" w:lineRule="auto"/>
        <w:rPr>
          <w:rFonts w:ascii="Roboto" w:eastAsia="Arial" w:hAnsi="Roboto" w:cs="Arial"/>
        </w:rPr>
      </w:pPr>
      <w:r>
        <w:rPr>
          <w:rFonts w:ascii="Roboto" w:eastAsia="Arial" w:hAnsi="Roboto" w:cs="Arial"/>
        </w:rPr>
        <w:t xml:space="preserve">La mayoría de los márgenes y paddings son de 20px superior e inferior, </w:t>
      </w:r>
      <w:r w:rsidR="00DB26A5">
        <w:rPr>
          <w:rFonts w:ascii="Roboto" w:eastAsia="Arial" w:hAnsi="Roboto" w:cs="Arial"/>
        </w:rPr>
        <w:t>menos input</w:t>
      </w:r>
      <w:r>
        <w:rPr>
          <w:rFonts w:ascii="Roboto" w:eastAsia="Arial" w:hAnsi="Roboto" w:cs="Arial"/>
        </w:rPr>
        <w:t xml:space="preserve"> que tiene 10px</w:t>
      </w:r>
    </w:p>
    <w:p w14:paraId="00AB03F8" w14:textId="6698E193" w:rsidR="003E7822" w:rsidRPr="00954D42" w:rsidRDefault="003E7822" w:rsidP="0013350C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Hover:</w:t>
      </w:r>
    </w:p>
    <w:p w14:paraId="677E185C" w14:textId="33D834FD" w:rsidR="0013350C" w:rsidRPr="00954D42" w:rsidRDefault="003E7822" w:rsidP="003E7822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 xml:space="preserve">Menú y enlaces cambian de estado tras hover. Revisar video. </w:t>
      </w:r>
    </w:p>
    <w:p w14:paraId="41476ABF" w14:textId="77777777" w:rsidR="003E7822" w:rsidRPr="00954D42" w:rsidRDefault="003E7822" w:rsidP="0013350C">
      <w:pPr>
        <w:pStyle w:val="Prrafodelista1"/>
        <w:ind w:left="0"/>
        <w:rPr>
          <w:rFonts w:ascii="Arial" w:hAnsi="Arial" w:cs="Arial"/>
        </w:rPr>
      </w:pPr>
    </w:p>
    <w:p w14:paraId="6BD6E784" w14:textId="77777777" w:rsidR="003E7822" w:rsidRDefault="003E7822" w:rsidP="0013350C">
      <w:pPr>
        <w:pStyle w:val="Prrafodelista1"/>
        <w:ind w:left="0"/>
        <w:rPr>
          <w:rFonts w:ascii="Arial" w:hAnsi="Arial" w:cs="Arial"/>
          <w:sz w:val="22"/>
          <w:szCs w:val="22"/>
        </w:rPr>
      </w:pPr>
    </w:p>
    <w:p w14:paraId="2E7CB3C2" w14:textId="77777777" w:rsidR="003E7822" w:rsidRDefault="003E7822" w:rsidP="0013350C">
      <w:pPr>
        <w:pStyle w:val="Prrafodelista1"/>
        <w:ind w:left="0"/>
        <w:rPr>
          <w:rFonts w:ascii="Arial" w:hAnsi="Arial" w:cs="Arial"/>
          <w:sz w:val="22"/>
          <w:szCs w:val="22"/>
        </w:rPr>
      </w:pPr>
    </w:p>
    <w:p w14:paraId="0108D63F" w14:textId="77777777" w:rsidR="003E7822" w:rsidRPr="0013350C" w:rsidRDefault="003E7822" w:rsidP="0013350C">
      <w:pPr>
        <w:pStyle w:val="Prrafodelista1"/>
        <w:ind w:left="0"/>
        <w:rPr>
          <w:rFonts w:ascii="Arial" w:hAnsi="Arial" w:cs="Arial"/>
          <w:sz w:val="22"/>
          <w:szCs w:val="22"/>
        </w:rPr>
      </w:pPr>
    </w:p>
    <w:p w14:paraId="6B7979FB" w14:textId="6F35EE3A" w:rsidR="0013350C" w:rsidRPr="0013350C" w:rsidRDefault="0013350C" w:rsidP="0013350C">
      <w:pPr>
        <w:widowControl w:val="0"/>
        <w:spacing w:line="288" w:lineRule="auto"/>
        <w:rPr>
          <w:rFonts w:ascii="Arial" w:eastAsia="Arial" w:hAnsi="Arial" w:cs="Arial"/>
          <w:b/>
          <w:sz w:val="22"/>
          <w:szCs w:val="22"/>
        </w:rPr>
      </w:pPr>
      <w:r w:rsidRPr="0013350C">
        <w:rPr>
          <w:rFonts w:ascii="Arial" w:eastAsia="Arial" w:hAnsi="Arial" w:cs="Arial"/>
          <w:b/>
          <w:sz w:val="22"/>
          <w:szCs w:val="22"/>
        </w:rPr>
        <w:t xml:space="preserve"> </w:t>
      </w:r>
    </w:p>
    <w:p w14:paraId="1CE6FBA2" w14:textId="7507C46A" w:rsidR="00F45C2A" w:rsidRDefault="003E7822" w:rsidP="0013350C">
      <w:pPr>
        <w:widowControl w:val="0"/>
        <w:spacing w:line="288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br w:type="page"/>
      </w:r>
      <w:r w:rsidR="00CB17D5"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5CCE630B" wp14:editId="649CF8F5">
            <wp:simplePos x="0" y="0"/>
            <wp:positionH relativeFrom="column">
              <wp:posOffset>-2540</wp:posOffset>
            </wp:positionH>
            <wp:positionV relativeFrom="paragraph">
              <wp:posOffset>47625</wp:posOffset>
            </wp:positionV>
            <wp:extent cx="842010" cy="7943850"/>
            <wp:effectExtent l="0" t="0" r="0" b="0"/>
            <wp:wrapTight wrapText="bothSides">
              <wp:wrapPolygon edited="0">
                <wp:start x="0" y="0"/>
                <wp:lineTo x="0" y="21548"/>
                <wp:lineTo x="21014" y="21548"/>
                <wp:lineTo x="21014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" cy="794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975FD" w14:textId="6B7B3D4B" w:rsidR="0013350C" w:rsidRPr="00F45C2A" w:rsidRDefault="0013350C" w:rsidP="003C781B">
      <w:pPr>
        <w:widowControl w:val="0"/>
        <w:spacing w:line="288" w:lineRule="auto"/>
        <w:ind w:left="2127"/>
        <w:rPr>
          <w:rFonts w:ascii="Roboto" w:eastAsia="Arial" w:hAnsi="Roboto" w:cs="Arial"/>
          <w:b/>
          <w:szCs w:val="22"/>
        </w:rPr>
      </w:pPr>
      <w:r w:rsidRPr="00F45C2A">
        <w:rPr>
          <w:rFonts w:ascii="Roboto" w:eastAsia="Arial" w:hAnsi="Roboto" w:cs="Arial"/>
          <w:b/>
          <w:szCs w:val="22"/>
        </w:rPr>
        <w:t>EXTRAPEQUEÑOS</w:t>
      </w:r>
      <w:r w:rsidR="000D0B12">
        <w:rPr>
          <w:rFonts w:ascii="Roboto" w:eastAsia="Arial" w:hAnsi="Roboto" w:cs="Arial"/>
          <w:b/>
          <w:szCs w:val="22"/>
        </w:rPr>
        <w:t xml:space="preserve"> y PEQUEÑOS - SM</w:t>
      </w:r>
    </w:p>
    <w:p w14:paraId="6F09A923" w14:textId="77777777" w:rsidR="003C781B" w:rsidRDefault="003C781B" w:rsidP="003C781B">
      <w:pPr>
        <w:widowControl w:val="0"/>
        <w:spacing w:line="288" w:lineRule="auto"/>
        <w:ind w:left="2127"/>
        <w:rPr>
          <w:rFonts w:ascii="Roboto" w:eastAsia="Arial" w:hAnsi="Roboto" w:cs="Arial"/>
          <w:noProof/>
          <w:szCs w:val="22"/>
        </w:rPr>
      </w:pPr>
    </w:p>
    <w:p w14:paraId="2F260955" w14:textId="762621F3" w:rsidR="00B97B48" w:rsidRPr="00B97B48" w:rsidRDefault="00B97B48" w:rsidP="00B97B48">
      <w:pPr>
        <w:widowControl w:val="0"/>
        <w:spacing w:line="288" w:lineRule="auto"/>
        <w:rPr>
          <w:rFonts w:ascii="Roboto" w:eastAsia="Arial" w:hAnsi="Roboto" w:cs="Arial"/>
          <w:noProof/>
          <w:szCs w:val="22"/>
        </w:rPr>
      </w:pPr>
      <w:r w:rsidRPr="00B97B48">
        <w:rPr>
          <w:rFonts w:ascii="Roboto" w:eastAsia="Arial" w:hAnsi="Roboto" w:cs="Arial"/>
          <w:noProof/>
          <w:szCs w:val="22"/>
        </w:rPr>
        <w:t xml:space="preserve">CABEZAL </w:t>
      </w:r>
    </w:p>
    <w:p w14:paraId="6140C709" w14:textId="45BB5BEF" w:rsidR="00B97B48" w:rsidRPr="00B97B48" w:rsidRDefault="00B97B48" w:rsidP="007334C9">
      <w:pPr>
        <w:widowControl w:val="0"/>
        <w:numPr>
          <w:ilvl w:val="0"/>
          <w:numId w:val="2"/>
        </w:numPr>
        <w:spacing w:line="288" w:lineRule="auto"/>
        <w:ind w:left="426" w:firstLine="0"/>
        <w:rPr>
          <w:rFonts w:ascii="Calibri" w:hAnsi="Calibri" w:cs="Calibri"/>
          <w:bCs/>
          <w:color w:val="000000"/>
          <w:sz w:val="22"/>
          <w:szCs w:val="22"/>
        </w:rPr>
      </w:pPr>
      <w:r w:rsidRPr="00B97B48">
        <w:rPr>
          <w:rFonts w:ascii="Calibri" w:hAnsi="Calibri" w:cs="Calibri"/>
          <w:bCs/>
          <w:color w:val="000000"/>
          <w:sz w:val="22"/>
          <w:szCs w:val="22"/>
        </w:rPr>
        <w:t>contenedor envolviendo el contenido va de lado a lado</w:t>
      </w:r>
      <w:r w:rsidR="00273287">
        <w:rPr>
          <w:rFonts w:ascii="Calibri" w:hAnsi="Calibri" w:cs="Calibri"/>
          <w:bCs/>
          <w:color w:val="000000"/>
          <w:sz w:val="22"/>
          <w:szCs w:val="22"/>
        </w:rPr>
        <w:t xml:space="preserve"> con color de fondo</w:t>
      </w:r>
    </w:p>
    <w:p w14:paraId="0D209737" w14:textId="2EC012B0" w:rsidR="00B97B48" w:rsidRPr="00B97B48" w:rsidRDefault="00B97B48" w:rsidP="007334C9">
      <w:pPr>
        <w:widowControl w:val="0"/>
        <w:numPr>
          <w:ilvl w:val="0"/>
          <w:numId w:val="2"/>
        </w:numPr>
        <w:spacing w:line="288" w:lineRule="auto"/>
        <w:ind w:left="426" w:firstLine="0"/>
        <w:rPr>
          <w:rFonts w:ascii="Calibri" w:hAnsi="Calibri" w:cs="Calibri"/>
          <w:bCs/>
          <w:color w:val="000000"/>
          <w:sz w:val="22"/>
          <w:szCs w:val="22"/>
        </w:rPr>
      </w:pPr>
      <w:r w:rsidRPr="00B97B48">
        <w:rPr>
          <w:rFonts w:ascii="Calibri" w:hAnsi="Calibri" w:cs="Calibri"/>
          <w:bCs/>
          <w:color w:val="000000"/>
          <w:sz w:val="22"/>
          <w:szCs w:val="22"/>
        </w:rPr>
        <w:t xml:space="preserve">el logo ocupa </w:t>
      </w:r>
      <w:r w:rsidR="009F633E">
        <w:rPr>
          <w:rFonts w:ascii="Calibri" w:hAnsi="Calibri" w:cs="Calibri"/>
          <w:bCs/>
          <w:color w:val="000000"/>
          <w:sz w:val="22"/>
          <w:szCs w:val="22"/>
        </w:rPr>
        <w:t>12</w:t>
      </w:r>
      <w:r w:rsidRPr="00B97B48">
        <w:rPr>
          <w:rFonts w:ascii="Calibri" w:hAnsi="Calibri" w:cs="Calibri"/>
          <w:bCs/>
          <w:color w:val="000000"/>
          <w:sz w:val="22"/>
          <w:szCs w:val="22"/>
        </w:rPr>
        <w:t xml:space="preserve"> módulos</w:t>
      </w:r>
    </w:p>
    <w:p w14:paraId="3655BE85" w14:textId="77777777" w:rsidR="00B97B48" w:rsidRPr="00B97B48" w:rsidRDefault="00B97B48" w:rsidP="007334C9">
      <w:pPr>
        <w:widowControl w:val="0"/>
        <w:numPr>
          <w:ilvl w:val="0"/>
          <w:numId w:val="2"/>
        </w:numPr>
        <w:spacing w:line="288" w:lineRule="auto"/>
        <w:ind w:left="426" w:firstLine="0"/>
        <w:rPr>
          <w:rFonts w:ascii="Calibri" w:hAnsi="Calibri" w:cs="Calibri"/>
          <w:bCs/>
          <w:color w:val="000000"/>
          <w:sz w:val="22"/>
          <w:szCs w:val="22"/>
        </w:rPr>
      </w:pPr>
      <w:r w:rsidRPr="00B97B48">
        <w:rPr>
          <w:rFonts w:ascii="Calibri" w:hAnsi="Calibri" w:cs="Calibri"/>
          <w:bCs/>
          <w:color w:val="000000"/>
          <w:sz w:val="22"/>
          <w:szCs w:val="22"/>
        </w:rPr>
        <w:t>menú ocupa 8 columnas, vertical, cada enlace con margin 10px y padding 10px, bordes redondeados 5px</w:t>
      </w:r>
    </w:p>
    <w:p w14:paraId="127ACE3C" w14:textId="77777777" w:rsidR="00B97B48" w:rsidRPr="00B97B48" w:rsidRDefault="00B97B48" w:rsidP="007334C9">
      <w:pPr>
        <w:widowControl w:val="0"/>
        <w:numPr>
          <w:ilvl w:val="0"/>
          <w:numId w:val="2"/>
        </w:numPr>
        <w:spacing w:line="288" w:lineRule="auto"/>
        <w:ind w:left="426" w:firstLine="0"/>
        <w:rPr>
          <w:rFonts w:ascii="Calibri" w:hAnsi="Calibri" w:cs="Calibri"/>
          <w:bCs/>
          <w:color w:val="000000"/>
          <w:sz w:val="22"/>
          <w:szCs w:val="22"/>
        </w:rPr>
      </w:pPr>
      <w:r w:rsidRPr="00B97B48">
        <w:rPr>
          <w:rFonts w:ascii="Calibri" w:hAnsi="Calibri" w:cs="Calibri"/>
          <w:bCs/>
          <w:color w:val="000000"/>
          <w:sz w:val="22"/>
          <w:szCs w:val="22"/>
        </w:rPr>
        <w:t>El contenido está centrado.</w:t>
      </w:r>
    </w:p>
    <w:p w14:paraId="0C468614" w14:textId="77777777" w:rsidR="00B97B48" w:rsidRPr="00B97B48" w:rsidRDefault="00B97B48" w:rsidP="00B97B48">
      <w:pPr>
        <w:widowControl w:val="0"/>
        <w:spacing w:line="288" w:lineRule="auto"/>
        <w:rPr>
          <w:rFonts w:ascii="Roboto" w:eastAsia="Arial" w:hAnsi="Roboto" w:cs="Arial"/>
          <w:noProof/>
          <w:szCs w:val="22"/>
        </w:rPr>
      </w:pPr>
    </w:p>
    <w:p w14:paraId="08925C2D" w14:textId="076E81C5" w:rsidR="00B97B48" w:rsidRPr="00B97B48" w:rsidRDefault="00B97B48" w:rsidP="00B97B48">
      <w:pPr>
        <w:widowControl w:val="0"/>
        <w:spacing w:line="288" w:lineRule="auto"/>
        <w:rPr>
          <w:rFonts w:ascii="Roboto" w:eastAsia="Arial" w:hAnsi="Roboto" w:cs="Arial"/>
          <w:b/>
          <w:bCs/>
          <w:noProof/>
          <w:szCs w:val="22"/>
        </w:rPr>
      </w:pPr>
      <w:r w:rsidRPr="00B97B48">
        <w:rPr>
          <w:rFonts w:ascii="Roboto" w:eastAsia="Arial" w:hAnsi="Roboto" w:cs="Arial"/>
          <w:noProof/>
          <w:szCs w:val="22"/>
        </w:rPr>
        <w:t>ESPECIALIDADES</w:t>
      </w:r>
      <w:r>
        <w:rPr>
          <w:rFonts w:ascii="Roboto" w:eastAsia="Arial" w:hAnsi="Roboto" w:cs="Arial"/>
          <w:noProof/>
          <w:szCs w:val="22"/>
        </w:rPr>
        <w:t xml:space="preserve"> </w:t>
      </w:r>
      <w:r w:rsidRPr="00B97B48">
        <w:rPr>
          <w:rFonts w:ascii="Roboto" w:eastAsia="Arial" w:hAnsi="Roboto" w:cs="Arial"/>
          <w:b/>
          <w:bCs/>
          <w:noProof/>
          <w:szCs w:val="22"/>
        </w:rPr>
        <w:t>IDEM MD</w:t>
      </w:r>
    </w:p>
    <w:p w14:paraId="71E6D295" w14:textId="77777777" w:rsidR="00B97B48" w:rsidRPr="00B97B48" w:rsidRDefault="00B97B48" w:rsidP="007334C9">
      <w:pPr>
        <w:widowControl w:val="0"/>
        <w:numPr>
          <w:ilvl w:val="0"/>
          <w:numId w:val="2"/>
        </w:numPr>
        <w:spacing w:line="288" w:lineRule="auto"/>
        <w:ind w:left="426" w:firstLine="0"/>
        <w:rPr>
          <w:rFonts w:ascii="Calibri" w:hAnsi="Calibri" w:cs="Calibri"/>
          <w:bCs/>
          <w:color w:val="000000"/>
          <w:sz w:val="22"/>
          <w:szCs w:val="22"/>
        </w:rPr>
      </w:pPr>
      <w:r w:rsidRPr="00B97B48">
        <w:rPr>
          <w:rFonts w:ascii="Calibri" w:hAnsi="Calibri" w:cs="Calibri"/>
          <w:bCs/>
          <w:color w:val="000000"/>
          <w:sz w:val="22"/>
          <w:szCs w:val="22"/>
        </w:rPr>
        <w:t>titulo ocupa 12 módulos</w:t>
      </w:r>
    </w:p>
    <w:p w14:paraId="3F298CB9" w14:textId="77777777" w:rsidR="00B97B48" w:rsidRPr="00B97B48" w:rsidRDefault="00B97B48" w:rsidP="007334C9">
      <w:pPr>
        <w:widowControl w:val="0"/>
        <w:numPr>
          <w:ilvl w:val="0"/>
          <w:numId w:val="2"/>
        </w:numPr>
        <w:spacing w:line="288" w:lineRule="auto"/>
        <w:ind w:left="426" w:firstLine="0"/>
        <w:rPr>
          <w:rFonts w:ascii="Calibri" w:hAnsi="Calibri" w:cs="Calibri"/>
          <w:bCs/>
          <w:color w:val="000000"/>
          <w:sz w:val="22"/>
          <w:szCs w:val="22"/>
        </w:rPr>
      </w:pPr>
      <w:r w:rsidRPr="00B97B48">
        <w:rPr>
          <w:rFonts w:ascii="Calibri" w:hAnsi="Calibri" w:cs="Calibri"/>
          <w:bCs/>
          <w:color w:val="000000"/>
          <w:sz w:val="22"/>
          <w:szCs w:val="22"/>
        </w:rPr>
        <w:t>artículos ocupan 12 módulos cada uno</w:t>
      </w:r>
    </w:p>
    <w:p w14:paraId="380872F1" w14:textId="77777777" w:rsidR="00B97B48" w:rsidRPr="00B97B48" w:rsidRDefault="00B97B48" w:rsidP="00B97B48">
      <w:pPr>
        <w:widowControl w:val="0"/>
        <w:spacing w:line="288" w:lineRule="auto"/>
        <w:rPr>
          <w:rFonts w:ascii="Roboto" w:eastAsia="Arial" w:hAnsi="Roboto" w:cs="Arial"/>
          <w:noProof/>
          <w:szCs w:val="22"/>
        </w:rPr>
      </w:pPr>
    </w:p>
    <w:p w14:paraId="372E6A4F" w14:textId="77777777" w:rsidR="00B97B48" w:rsidRPr="009F633E" w:rsidRDefault="00B97B48" w:rsidP="00B97B48">
      <w:pPr>
        <w:widowControl w:val="0"/>
        <w:spacing w:line="288" w:lineRule="auto"/>
        <w:rPr>
          <w:rFonts w:ascii="Roboto" w:eastAsia="Arial" w:hAnsi="Roboto" w:cs="Arial"/>
          <w:b/>
          <w:bCs/>
          <w:noProof/>
          <w:szCs w:val="22"/>
        </w:rPr>
      </w:pPr>
      <w:r w:rsidRPr="009F633E">
        <w:rPr>
          <w:rFonts w:ascii="Roboto" w:eastAsia="Arial" w:hAnsi="Roboto" w:cs="Arial"/>
          <w:b/>
          <w:bCs/>
          <w:noProof/>
          <w:szCs w:val="22"/>
        </w:rPr>
        <w:t>Imagen de fondo con 700px de alto (mirar video)</w:t>
      </w:r>
    </w:p>
    <w:p w14:paraId="0AB11B9D" w14:textId="77777777" w:rsidR="00B97B48" w:rsidRPr="00B97B48" w:rsidRDefault="00B97B48" w:rsidP="00B97B48">
      <w:pPr>
        <w:widowControl w:val="0"/>
        <w:spacing w:line="288" w:lineRule="auto"/>
        <w:rPr>
          <w:rFonts w:ascii="Roboto" w:eastAsia="Arial" w:hAnsi="Roboto" w:cs="Arial"/>
          <w:noProof/>
          <w:szCs w:val="22"/>
        </w:rPr>
      </w:pPr>
    </w:p>
    <w:p w14:paraId="477D1161" w14:textId="4849A663" w:rsidR="00B97B48" w:rsidRPr="00B97B48" w:rsidRDefault="00B97B48" w:rsidP="00B97B48">
      <w:pPr>
        <w:widowControl w:val="0"/>
        <w:spacing w:line="288" w:lineRule="auto"/>
        <w:rPr>
          <w:rFonts w:ascii="Roboto" w:eastAsia="Arial" w:hAnsi="Roboto" w:cs="Arial"/>
          <w:b/>
          <w:bCs/>
          <w:noProof/>
          <w:szCs w:val="22"/>
        </w:rPr>
      </w:pPr>
      <w:r w:rsidRPr="00B97B48">
        <w:rPr>
          <w:rFonts w:ascii="Roboto" w:eastAsia="Arial" w:hAnsi="Roboto" w:cs="Arial"/>
          <w:noProof/>
          <w:szCs w:val="22"/>
        </w:rPr>
        <w:t>OFERTA</w:t>
      </w:r>
      <w:r w:rsidRPr="00B97B48">
        <w:t xml:space="preserve"> </w:t>
      </w:r>
      <w:r w:rsidRPr="00B97B48">
        <w:rPr>
          <w:rFonts w:ascii="Roboto" w:eastAsia="Arial" w:hAnsi="Roboto" w:cs="Arial"/>
          <w:b/>
          <w:bCs/>
          <w:noProof/>
          <w:szCs w:val="22"/>
        </w:rPr>
        <w:t>IDEM MD</w:t>
      </w:r>
    </w:p>
    <w:p w14:paraId="24108AAF" w14:textId="77777777" w:rsidR="00B97B48" w:rsidRPr="00B97B48" w:rsidRDefault="00B97B48" w:rsidP="007334C9">
      <w:pPr>
        <w:widowControl w:val="0"/>
        <w:numPr>
          <w:ilvl w:val="0"/>
          <w:numId w:val="2"/>
        </w:numPr>
        <w:spacing w:line="288" w:lineRule="auto"/>
        <w:ind w:left="426" w:firstLine="0"/>
        <w:rPr>
          <w:rFonts w:ascii="Calibri" w:hAnsi="Calibri" w:cs="Calibri"/>
          <w:bCs/>
          <w:color w:val="000000"/>
          <w:sz w:val="22"/>
          <w:szCs w:val="22"/>
        </w:rPr>
      </w:pPr>
      <w:r w:rsidRPr="00B97B48">
        <w:rPr>
          <w:rFonts w:ascii="Calibri" w:hAnsi="Calibri" w:cs="Calibri"/>
          <w:bCs/>
          <w:color w:val="000000"/>
          <w:sz w:val="22"/>
          <w:szCs w:val="22"/>
        </w:rPr>
        <w:t>titulo 12 módulos</w:t>
      </w:r>
    </w:p>
    <w:p w14:paraId="29A52A40" w14:textId="77777777" w:rsidR="00B97B48" w:rsidRPr="00B97B48" w:rsidRDefault="00B97B48" w:rsidP="007334C9">
      <w:pPr>
        <w:widowControl w:val="0"/>
        <w:numPr>
          <w:ilvl w:val="0"/>
          <w:numId w:val="2"/>
        </w:numPr>
        <w:spacing w:line="288" w:lineRule="auto"/>
        <w:ind w:left="426" w:firstLine="0"/>
        <w:rPr>
          <w:rFonts w:ascii="Calibri" w:hAnsi="Calibri" w:cs="Calibri"/>
          <w:bCs/>
          <w:color w:val="000000"/>
          <w:sz w:val="22"/>
          <w:szCs w:val="22"/>
        </w:rPr>
      </w:pPr>
      <w:r w:rsidRPr="00B97B48">
        <w:rPr>
          <w:rFonts w:ascii="Calibri" w:hAnsi="Calibri" w:cs="Calibri"/>
          <w:bCs/>
          <w:color w:val="000000"/>
          <w:sz w:val="22"/>
          <w:szCs w:val="22"/>
        </w:rPr>
        <w:t>imagen ocupa 12 módulos</w:t>
      </w:r>
    </w:p>
    <w:p w14:paraId="4052A873" w14:textId="77777777" w:rsidR="00B97B48" w:rsidRPr="00B97B48" w:rsidRDefault="00B97B48" w:rsidP="007334C9">
      <w:pPr>
        <w:widowControl w:val="0"/>
        <w:numPr>
          <w:ilvl w:val="0"/>
          <w:numId w:val="2"/>
        </w:numPr>
        <w:spacing w:line="288" w:lineRule="auto"/>
        <w:ind w:left="426" w:firstLine="0"/>
        <w:rPr>
          <w:rFonts w:ascii="Calibri" w:hAnsi="Calibri" w:cs="Calibri"/>
          <w:bCs/>
          <w:color w:val="000000"/>
          <w:sz w:val="22"/>
          <w:szCs w:val="22"/>
        </w:rPr>
      </w:pPr>
      <w:r w:rsidRPr="00B97B48">
        <w:rPr>
          <w:rFonts w:ascii="Calibri" w:hAnsi="Calibri" w:cs="Calibri"/>
          <w:bCs/>
          <w:color w:val="000000"/>
          <w:sz w:val="22"/>
          <w:szCs w:val="22"/>
        </w:rPr>
        <w:t>subtítulos y párrafos tabla ocupa 12 módulos</w:t>
      </w:r>
    </w:p>
    <w:p w14:paraId="3E151D64" w14:textId="77777777" w:rsidR="00B97B48" w:rsidRPr="00B97B48" w:rsidRDefault="00B97B48" w:rsidP="007334C9">
      <w:pPr>
        <w:widowControl w:val="0"/>
        <w:numPr>
          <w:ilvl w:val="0"/>
          <w:numId w:val="2"/>
        </w:numPr>
        <w:spacing w:line="288" w:lineRule="auto"/>
        <w:ind w:left="426" w:firstLine="0"/>
        <w:rPr>
          <w:rFonts w:ascii="Calibri" w:hAnsi="Calibri" w:cs="Calibri"/>
          <w:bCs/>
          <w:color w:val="000000"/>
          <w:sz w:val="22"/>
          <w:szCs w:val="22"/>
        </w:rPr>
      </w:pPr>
      <w:r w:rsidRPr="00B97B48">
        <w:rPr>
          <w:rFonts w:ascii="Calibri" w:hAnsi="Calibri" w:cs="Calibri"/>
          <w:bCs/>
          <w:color w:val="000000"/>
          <w:sz w:val="22"/>
          <w:szCs w:val="22"/>
        </w:rPr>
        <w:t>tabla no es visible</w:t>
      </w:r>
    </w:p>
    <w:p w14:paraId="4B156875" w14:textId="77777777" w:rsidR="00B97B48" w:rsidRPr="00B97B48" w:rsidRDefault="00B97B48" w:rsidP="00B97B48">
      <w:pPr>
        <w:widowControl w:val="0"/>
        <w:spacing w:line="288" w:lineRule="auto"/>
        <w:rPr>
          <w:rFonts w:ascii="Roboto" w:eastAsia="Arial" w:hAnsi="Roboto" w:cs="Arial"/>
          <w:noProof/>
          <w:szCs w:val="22"/>
        </w:rPr>
      </w:pPr>
    </w:p>
    <w:p w14:paraId="0F553643" w14:textId="77777777" w:rsidR="00B97B48" w:rsidRPr="00B97B48" w:rsidRDefault="00B97B48" w:rsidP="00B97B48">
      <w:pPr>
        <w:widowControl w:val="0"/>
        <w:spacing w:line="288" w:lineRule="auto"/>
        <w:rPr>
          <w:rFonts w:ascii="Roboto" w:eastAsia="Arial" w:hAnsi="Roboto" w:cs="Arial"/>
          <w:noProof/>
          <w:szCs w:val="22"/>
        </w:rPr>
      </w:pPr>
      <w:r w:rsidRPr="00B97B48">
        <w:rPr>
          <w:rFonts w:ascii="Roboto" w:eastAsia="Arial" w:hAnsi="Roboto" w:cs="Arial"/>
          <w:noProof/>
          <w:szCs w:val="22"/>
        </w:rPr>
        <w:t>MENU</w:t>
      </w:r>
    </w:p>
    <w:p w14:paraId="530F4F14" w14:textId="77777777" w:rsidR="00B97B48" w:rsidRPr="00B97B48" w:rsidRDefault="00B97B48" w:rsidP="007334C9">
      <w:pPr>
        <w:widowControl w:val="0"/>
        <w:numPr>
          <w:ilvl w:val="0"/>
          <w:numId w:val="2"/>
        </w:numPr>
        <w:spacing w:line="288" w:lineRule="auto"/>
        <w:ind w:left="426" w:firstLine="0"/>
        <w:rPr>
          <w:rFonts w:ascii="Calibri" w:hAnsi="Calibri" w:cs="Calibri"/>
          <w:bCs/>
          <w:color w:val="000000"/>
          <w:sz w:val="22"/>
          <w:szCs w:val="22"/>
        </w:rPr>
      </w:pPr>
      <w:r w:rsidRPr="00B97B48">
        <w:rPr>
          <w:rFonts w:ascii="Calibri" w:hAnsi="Calibri" w:cs="Calibri"/>
          <w:bCs/>
          <w:color w:val="000000"/>
          <w:sz w:val="22"/>
          <w:szCs w:val="22"/>
        </w:rPr>
        <w:t>el título ocupa 12 módulos</w:t>
      </w:r>
    </w:p>
    <w:p w14:paraId="0D598896" w14:textId="745054AC" w:rsidR="00B97B48" w:rsidRPr="00B97B48" w:rsidRDefault="00B97B48" w:rsidP="007334C9">
      <w:pPr>
        <w:widowControl w:val="0"/>
        <w:numPr>
          <w:ilvl w:val="0"/>
          <w:numId w:val="2"/>
        </w:numPr>
        <w:spacing w:line="288" w:lineRule="auto"/>
        <w:ind w:left="426" w:firstLine="0"/>
        <w:rPr>
          <w:rFonts w:ascii="Calibri" w:hAnsi="Calibri" w:cs="Calibri"/>
          <w:bCs/>
          <w:color w:val="000000"/>
          <w:sz w:val="22"/>
          <w:szCs w:val="22"/>
        </w:rPr>
      </w:pPr>
      <w:r>
        <w:rPr>
          <w:rFonts w:ascii="Calibri" w:hAnsi="Calibri" w:cs="Calibri"/>
          <w:bCs/>
          <w:color w:val="000000"/>
          <w:sz w:val="22"/>
          <w:szCs w:val="22"/>
        </w:rPr>
        <w:t>solo es visible el párrafo destacado</w:t>
      </w:r>
    </w:p>
    <w:p w14:paraId="5F0958FB" w14:textId="77777777" w:rsidR="00DA5EE4" w:rsidRDefault="00DA5EE4" w:rsidP="00DA5EE4">
      <w:pPr>
        <w:widowControl w:val="0"/>
        <w:spacing w:line="288" w:lineRule="auto"/>
        <w:rPr>
          <w:rFonts w:ascii="Roboto" w:eastAsia="Arial" w:hAnsi="Roboto" w:cs="Arial"/>
          <w:szCs w:val="22"/>
        </w:rPr>
      </w:pPr>
    </w:p>
    <w:p w14:paraId="388D4540" w14:textId="018AE8CF" w:rsidR="0013350C" w:rsidRPr="00F45C2A" w:rsidRDefault="00A86CCF" w:rsidP="003C781B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PIE</w:t>
      </w:r>
    </w:p>
    <w:p w14:paraId="3C10C0AA" w14:textId="54798B22" w:rsidR="00FA0BDF" w:rsidRPr="00273287" w:rsidRDefault="00FA0BDF" w:rsidP="00273287">
      <w:pPr>
        <w:widowControl w:val="0"/>
        <w:numPr>
          <w:ilvl w:val="0"/>
          <w:numId w:val="2"/>
        </w:numPr>
        <w:spacing w:line="288" w:lineRule="auto"/>
        <w:ind w:left="426" w:firstLine="0"/>
        <w:rPr>
          <w:rFonts w:ascii="Calibri" w:hAnsi="Calibri" w:cs="Calibri"/>
          <w:color w:val="000000"/>
          <w:sz w:val="22"/>
          <w:szCs w:val="22"/>
        </w:rPr>
      </w:pPr>
      <w:r w:rsidRPr="00273287">
        <w:rPr>
          <w:rFonts w:ascii="Calibri" w:hAnsi="Calibri" w:cs="Calibri"/>
          <w:color w:val="000000"/>
          <w:sz w:val="22"/>
          <w:szCs w:val="22"/>
        </w:rPr>
        <w:t>En el pie</w:t>
      </w:r>
      <w:r>
        <w:rPr>
          <w:rFonts w:ascii="Calibri" w:hAnsi="Calibri" w:cs="Calibri"/>
          <w:color w:val="000000"/>
          <w:sz w:val="22"/>
          <w:szCs w:val="22"/>
        </w:rPr>
        <w:t xml:space="preserve"> un contenedor flexible</w:t>
      </w:r>
      <w:r w:rsidR="00273287" w:rsidRPr="00273287">
        <w:rPr>
          <w:rFonts w:ascii="Calibri" w:hAnsi="Calibri" w:cs="Calibri"/>
          <w:color w:val="000000"/>
          <w:sz w:val="22"/>
          <w:szCs w:val="22"/>
        </w:rPr>
        <w:t xml:space="preserve"> con color de fondo</w:t>
      </w:r>
      <w:r w:rsidRPr="00273287">
        <w:rPr>
          <w:rFonts w:ascii="Calibri" w:hAnsi="Calibri" w:cs="Calibri"/>
          <w:color w:val="000000"/>
          <w:sz w:val="22"/>
          <w:szCs w:val="22"/>
        </w:rPr>
        <w:t xml:space="preserve"> en un contenedor de ancho fijo</w:t>
      </w:r>
    </w:p>
    <w:p w14:paraId="3BAB6F91" w14:textId="62D00ED9" w:rsidR="00FA0BDF" w:rsidRPr="00FA0BDF" w:rsidRDefault="00FA0BDF" w:rsidP="007334C9">
      <w:pPr>
        <w:widowControl w:val="0"/>
        <w:numPr>
          <w:ilvl w:val="0"/>
          <w:numId w:val="2"/>
        </w:numPr>
        <w:spacing w:line="288" w:lineRule="auto"/>
        <w:ind w:left="426" w:firstLine="0"/>
        <w:rPr>
          <w:rFonts w:ascii="Roboto" w:eastAsia="Arial" w:hAnsi="Roboto" w:cs="Arial"/>
          <w:szCs w:val="22"/>
        </w:rPr>
      </w:pPr>
      <w:r w:rsidRPr="00FA0BDF">
        <w:rPr>
          <w:rFonts w:ascii="Calibri" w:hAnsi="Calibri" w:cs="Calibri"/>
          <w:color w:val="000000"/>
          <w:sz w:val="22"/>
          <w:szCs w:val="22"/>
        </w:rPr>
        <w:t>Cada columna ocupa 12 módulos</w:t>
      </w:r>
    </w:p>
    <w:p w14:paraId="2975851F" w14:textId="3E7C23FD" w:rsidR="00FA0BDF" w:rsidRPr="00F45C2A" w:rsidRDefault="00FA0BDF" w:rsidP="007334C9">
      <w:pPr>
        <w:widowControl w:val="0"/>
        <w:numPr>
          <w:ilvl w:val="0"/>
          <w:numId w:val="2"/>
        </w:numPr>
        <w:spacing w:line="288" w:lineRule="auto"/>
        <w:ind w:left="426" w:firstLine="0"/>
        <w:rPr>
          <w:rFonts w:ascii="Roboto" w:eastAsia="Arial" w:hAnsi="Roboto" w:cs="Arial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Input de texto y de envío</w:t>
      </w:r>
    </w:p>
    <w:p w14:paraId="75184CB3" w14:textId="32258DD4" w:rsidR="003C781B" w:rsidRDefault="00273287" w:rsidP="003C781B">
      <w:pPr>
        <w:widowControl w:val="0"/>
        <w:spacing w:line="288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Roboto" w:eastAsia="Arial" w:hAnsi="Roboto" w:cs="Arial"/>
          <w:b/>
          <w:szCs w:val="22"/>
        </w:rPr>
        <w:tab/>
      </w:r>
      <w:r w:rsidR="0013350C" w:rsidRPr="00F45C2A">
        <w:rPr>
          <w:rFonts w:ascii="Roboto" w:eastAsia="Arial" w:hAnsi="Roboto" w:cs="Arial"/>
          <w:b/>
          <w:szCs w:val="22"/>
        </w:rPr>
        <w:br w:type="page"/>
      </w:r>
      <w:r w:rsidR="00CB17D5">
        <w:rPr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2C91B518" wp14:editId="7DE415CE">
            <wp:simplePos x="0" y="0"/>
            <wp:positionH relativeFrom="column">
              <wp:posOffset>-3175</wp:posOffset>
            </wp:positionH>
            <wp:positionV relativeFrom="paragraph">
              <wp:posOffset>48260</wp:posOffset>
            </wp:positionV>
            <wp:extent cx="1382395" cy="7942580"/>
            <wp:effectExtent l="0" t="0" r="0" b="0"/>
            <wp:wrapTight wrapText="bothSides">
              <wp:wrapPolygon edited="0">
                <wp:start x="0" y="0"/>
                <wp:lineTo x="0" y="21552"/>
                <wp:lineTo x="21431" y="21552"/>
                <wp:lineTo x="21431" y="0"/>
                <wp:lineTo x="0" y="0"/>
              </wp:wrapPolygon>
            </wp:wrapTight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794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C84E3" w14:textId="760A5978" w:rsidR="00B13DCA" w:rsidRPr="00F45C2A" w:rsidRDefault="00B13DCA" w:rsidP="00B13DCA">
      <w:pPr>
        <w:widowControl w:val="0"/>
        <w:spacing w:line="288" w:lineRule="auto"/>
        <w:ind w:left="2127"/>
        <w:rPr>
          <w:rFonts w:ascii="Roboto" w:eastAsia="Arial" w:hAnsi="Roboto" w:cs="Arial"/>
          <w:b/>
          <w:szCs w:val="22"/>
        </w:rPr>
      </w:pPr>
      <w:r>
        <w:rPr>
          <w:rFonts w:ascii="Roboto" w:eastAsia="Arial" w:hAnsi="Roboto" w:cs="Arial"/>
          <w:b/>
          <w:szCs w:val="22"/>
        </w:rPr>
        <w:t>MEDIANOS - MD</w:t>
      </w:r>
    </w:p>
    <w:p w14:paraId="66721EC1" w14:textId="77777777" w:rsidR="00A86CCF" w:rsidRDefault="00A86CCF" w:rsidP="00A86CCF">
      <w:pPr>
        <w:widowControl w:val="0"/>
        <w:spacing w:line="288" w:lineRule="auto"/>
        <w:ind w:left="2127"/>
        <w:rPr>
          <w:rFonts w:ascii="Roboto" w:eastAsia="Arial" w:hAnsi="Roboto" w:cs="Arial"/>
          <w:noProof/>
          <w:szCs w:val="22"/>
        </w:rPr>
      </w:pPr>
    </w:p>
    <w:p w14:paraId="4DBEEF90" w14:textId="233D7018" w:rsidR="006E4331" w:rsidRDefault="006E4331" w:rsidP="006E4331">
      <w:pPr>
        <w:widowControl w:val="0"/>
        <w:spacing w:line="288" w:lineRule="auto"/>
        <w:ind w:left="2127"/>
        <w:rPr>
          <w:rFonts w:ascii="Roboto" w:eastAsia="Arial" w:hAnsi="Roboto" w:cs="Arial"/>
          <w:noProof/>
          <w:szCs w:val="22"/>
        </w:rPr>
      </w:pPr>
      <w:r w:rsidRPr="00F45C2A">
        <w:rPr>
          <w:rFonts w:ascii="Roboto" w:eastAsia="Arial" w:hAnsi="Roboto" w:cs="Arial"/>
          <w:noProof/>
          <w:szCs w:val="22"/>
        </w:rPr>
        <w:t>CABEZAL</w:t>
      </w:r>
      <w:r w:rsidR="00FB292F">
        <w:rPr>
          <w:rFonts w:ascii="Roboto" w:eastAsia="Arial" w:hAnsi="Roboto" w:cs="Arial"/>
          <w:noProof/>
          <w:szCs w:val="22"/>
        </w:rPr>
        <w:t xml:space="preserve"> </w:t>
      </w:r>
    </w:p>
    <w:p w14:paraId="37107E50" w14:textId="288AA385" w:rsidR="00B97B48" w:rsidRPr="00B97B48" w:rsidRDefault="00B97B48" w:rsidP="007334C9">
      <w:pPr>
        <w:widowControl w:val="0"/>
        <w:numPr>
          <w:ilvl w:val="0"/>
          <w:numId w:val="8"/>
        </w:numPr>
        <w:spacing w:line="288" w:lineRule="auto"/>
        <w:rPr>
          <w:rFonts w:ascii="Roboto" w:eastAsia="Arial" w:hAnsi="Roboto" w:cs="Arial"/>
          <w:szCs w:val="22"/>
        </w:rPr>
      </w:pPr>
      <w:r w:rsidRPr="00B97B48">
        <w:rPr>
          <w:rFonts w:ascii="Roboto" w:eastAsia="Arial" w:hAnsi="Roboto" w:cs="Arial"/>
          <w:szCs w:val="22"/>
        </w:rPr>
        <w:t>contenedor envolviendo el contenido va de lado a lado</w:t>
      </w:r>
      <w:r w:rsidR="00273287">
        <w:rPr>
          <w:rFonts w:ascii="Roboto" w:eastAsia="Arial" w:hAnsi="Roboto" w:cs="Arial"/>
          <w:szCs w:val="22"/>
        </w:rPr>
        <w:t xml:space="preserve"> </w:t>
      </w:r>
      <w:r w:rsidR="00273287" w:rsidRPr="00273287">
        <w:rPr>
          <w:rFonts w:ascii="Roboto" w:eastAsia="Arial" w:hAnsi="Roboto" w:cs="Arial"/>
          <w:szCs w:val="22"/>
        </w:rPr>
        <w:t>con color de fondo</w:t>
      </w:r>
    </w:p>
    <w:p w14:paraId="0ECA835B" w14:textId="3815BC34" w:rsidR="00B97B48" w:rsidRPr="00B97B48" w:rsidRDefault="00B97B48" w:rsidP="007334C9">
      <w:pPr>
        <w:widowControl w:val="0"/>
        <w:numPr>
          <w:ilvl w:val="0"/>
          <w:numId w:val="8"/>
        </w:numPr>
        <w:spacing w:line="288" w:lineRule="auto"/>
        <w:rPr>
          <w:rFonts w:ascii="Roboto" w:eastAsia="Arial" w:hAnsi="Roboto" w:cs="Arial"/>
          <w:szCs w:val="22"/>
        </w:rPr>
      </w:pPr>
      <w:r w:rsidRPr="00B97B48">
        <w:rPr>
          <w:rFonts w:ascii="Roboto" w:eastAsia="Arial" w:hAnsi="Roboto" w:cs="Arial"/>
          <w:szCs w:val="22"/>
        </w:rPr>
        <w:t xml:space="preserve">el logo ocupa </w:t>
      </w:r>
      <w:r w:rsidR="009F633E">
        <w:rPr>
          <w:rFonts w:ascii="Roboto" w:eastAsia="Arial" w:hAnsi="Roboto" w:cs="Arial"/>
          <w:szCs w:val="22"/>
        </w:rPr>
        <w:t>5</w:t>
      </w:r>
      <w:r w:rsidRPr="00B97B48">
        <w:rPr>
          <w:rFonts w:ascii="Roboto" w:eastAsia="Arial" w:hAnsi="Roboto" w:cs="Arial"/>
          <w:szCs w:val="22"/>
        </w:rPr>
        <w:t xml:space="preserve"> módulos</w:t>
      </w:r>
    </w:p>
    <w:p w14:paraId="0A1DE7B2" w14:textId="27625B62" w:rsidR="00B97B48" w:rsidRPr="00B97B48" w:rsidRDefault="00B97B48" w:rsidP="007334C9">
      <w:pPr>
        <w:widowControl w:val="0"/>
        <w:numPr>
          <w:ilvl w:val="0"/>
          <w:numId w:val="8"/>
        </w:numPr>
        <w:spacing w:line="288" w:lineRule="auto"/>
        <w:rPr>
          <w:rFonts w:ascii="Roboto" w:eastAsia="Arial" w:hAnsi="Roboto" w:cs="Arial"/>
          <w:szCs w:val="22"/>
        </w:rPr>
      </w:pPr>
      <w:r w:rsidRPr="00B97B48">
        <w:rPr>
          <w:rFonts w:ascii="Roboto" w:eastAsia="Arial" w:hAnsi="Roboto" w:cs="Arial"/>
          <w:szCs w:val="22"/>
        </w:rPr>
        <w:t xml:space="preserve">menú ocupa 8 columnas, </w:t>
      </w:r>
      <w:r>
        <w:rPr>
          <w:rFonts w:ascii="Roboto" w:eastAsia="Arial" w:hAnsi="Roboto" w:cs="Arial"/>
          <w:szCs w:val="22"/>
        </w:rPr>
        <w:t>vertical</w:t>
      </w:r>
      <w:r w:rsidRPr="00B97B48">
        <w:rPr>
          <w:rFonts w:ascii="Roboto" w:eastAsia="Arial" w:hAnsi="Roboto" w:cs="Arial"/>
          <w:szCs w:val="22"/>
        </w:rPr>
        <w:t>, cada enlace con margin 10px y padding 10px, bordes redondeados 5px</w:t>
      </w:r>
    </w:p>
    <w:p w14:paraId="384E3C88" w14:textId="77777777" w:rsidR="00B97B48" w:rsidRPr="00B97B48" w:rsidRDefault="00B97B48" w:rsidP="007334C9">
      <w:pPr>
        <w:widowControl w:val="0"/>
        <w:numPr>
          <w:ilvl w:val="0"/>
          <w:numId w:val="8"/>
        </w:numPr>
        <w:spacing w:line="288" w:lineRule="auto"/>
        <w:rPr>
          <w:rFonts w:ascii="Roboto" w:eastAsia="Arial" w:hAnsi="Roboto" w:cs="Arial"/>
          <w:szCs w:val="22"/>
        </w:rPr>
      </w:pPr>
      <w:r w:rsidRPr="00B97B48">
        <w:rPr>
          <w:rFonts w:ascii="Roboto" w:eastAsia="Arial" w:hAnsi="Roboto" w:cs="Arial"/>
          <w:szCs w:val="22"/>
        </w:rPr>
        <w:t>El contenido está centrado.</w:t>
      </w:r>
    </w:p>
    <w:p w14:paraId="4612556E" w14:textId="77777777" w:rsidR="00A86CCF" w:rsidRPr="00F45C2A" w:rsidRDefault="00A86CCF" w:rsidP="00A86CCF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</w:p>
    <w:p w14:paraId="5471F17C" w14:textId="77777777" w:rsidR="00B97B48" w:rsidRPr="00B97B48" w:rsidRDefault="00B97B48" w:rsidP="00B97B48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  <w:r w:rsidRPr="00B97B48">
        <w:rPr>
          <w:rFonts w:ascii="Roboto" w:eastAsia="Arial" w:hAnsi="Roboto" w:cs="Arial"/>
          <w:szCs w:val="22"/>
        </w:rPr>
        <w:t>ESPECIALIDADES</w:t>
      </w:r>
    </w:p>
    <w:p w14:paraId="3249FAFD" w14:textId="4D537FF4" w:rsidR="00B97B48" w:rsidRPr="00B97B48" w:rsidRDefault="00B97B48" w:rsidP="007334C9">
      <w:pPr>
        <w:widowControl w:val="0"/>
        <w:numPr>
          <w:ilvl w:val="0"/>
          <w:numId w:val="6"/>
        </w:numPr>
        <w:spacing w:line="288" w:lineRule="auto"/>
        <w:rPr>
          <w:rFonts w:ascii="Roboto" w:eastAsia="Arial" w:hAnsi="Roboto" w:cs="Arial"/>
          <w:szCs w:val="22"/>
        </w:rPr>
      </w:pPr>
      <w:r w:rsidRPr="00B97B48">
        <w:rPr>
          <w:rFonts w:ascii="Roboto" w:eastAsia="Arial" w:hAnsi="Roboto" w:cs="Arial"/>
          <w:szCs w:val="22"/>
        </w:rPr>
        <w:t>titulo ocupa 12 módulos</w:t>
      </w:r>
    </w:p>
    <w:p w14:paraId="5B2E86B0" w14:textId="3638006F" w:rsidR="00B97B48" w:rsidRPr="00B97B48" w:rsidRDefault="00B97B48" w:rsidP="007334C9">
      <w:pPr>
        <w:widowControl w:val="0"/>
        <w:numPr>
          <w:ilvl w:val="0"/>
          <w:numId w:val="6"/>
        </w:numPr>
        <w:spacing w:line="288" w:lineRule="auto"/>
        <w:rPr>
          <w:rFonts w:ascii="Roboto" w:eastAsia="Arial" w:hAnsi="Roboto" w:cs="Arial"/>
          <w:szCs w:val="22"/>
        </w:rPr>
      </w:pPr>
      <w:r w:rsidRPr="00B97B48">
        <w:rPr>
          <w:rFonts w:ascii="Roboto" w:eastAsia="Arial" w:hAnsi="Roboto" w:cs="Arial"/>
          <w:szCs w:val="22"/>
        </w:rPr>
        <w:t>artículos ocupan</w:t>
      </w:r>
      <w:r>
        <w:rPr>
          <w:rFonts w:ascii="Roboto" w:eastAsia="Arial" w:hAnsi="Roboto" w:cs="Arial"/>
          <w:szCs w:val="22"/>
        </w:rPr>
        <w:t xml:space="preserve"> 12</w:t>
      </w:r>
      <w:r w:rsidRPr="00B97B48">
        <w:rPr>
          <w:rFonts w:ascii="Roboto" w:eastAsia="Arial" w:hAnsi="Roboto" w:cs="Arial"/>
          <w:szCs w:val="22"/>
        </w:rPr>
        <w:t xml:space="preserve"> módulos cada uno</w:t>
      </w:r>
    </w:p>
    <w:p w14:paraId="22F1F26B" w14:textId="77777777" w:rsidR="00B97B48" w:rsidRPr="00B97B48" w:rsidRDefault="00B97B48" w:rsidP="00B97B48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</w:p>
    <w:p w14:paraId="36EDBC9A" w14:textId="77777777" w:rsidR="00B97B48" w:rsidRPr="00B97B48" w:rsidRDefault="00B97B48" w:rsidP="00B97B48">
      <w:pPr>
        <w:widowControl w:val="0"/>
        <w:spacing w:line="288" w:lineRule="auto"/>
        <w:ind w:left="426"/>
        <w:rPr>
          <w:rFonts w:ascii="Roboto" w:eastAsia="Arial" w:hAnsi="Roboto" w:cs="Arial"/>
          <w:b/>
          <w:bCs/>
          <w:szCs w:val="22"/>
        </w:rPr>
      </w:pPr>
      <w:r w:rsidRPr="00B97B48">
        <w:rPr>
          <w:rFonts w:ascii="Roboto" w:eastAsia="Arial" w:hAnsi="Roboto" w:cs="Arial"/>
          <w:b/>
          <w:bCs/>
          <w:szCs w:val="22"/>
        </w:rPr>
        <w:t>Imagen de fondo con 700px de alto (mirar video)</w:t>
      </w:r>
    </w:p>
    <w:p w14:paraId="59692F98" w14:textId="77777777" w:rsidR="00B97B48" w:rsidRPr="00B97B48" w:rsidRDefault="00B97B48" w:rsidP="00B97B48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</w:p>
    <w:p w14:paraId="3353B748" w14:textId="77777777" w:rsidR="00B97B48" w:rsidRPr="00B97B48" w:rsidRDefault="00B97B48" w:rsidP="00B97B48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  <w:r w:rsidRPr="00B97B48">
        <w:rPr>
          <w:rFonts w:ascii="Roboto" w:eastAsia="Arial" w:hAnsi="Roboto" w:cs="Arial"/>
          <w:szCs w:val="22"/>
        </w:rPr>
        <w:t>OFERTA</w:t>
      </w:r>
    </w:p>
    <w:p w14:paraId="2DAB0F90" w14:textId="7C530A48" w:rsidR="00B97B48" w:rsidRPr="00B97B48" w:rsidRDefault="00B97B48" w:rsidP="007334C9">
      <w:pPr>
        <w:widowControl w:val="0"/>
        <w:numPr>
          <w:ilvl w:val="0"/>
          <w:numId w:val="6"/>
        </w:numPr>
        <w:spacing w:line="288" w:lineRule="auto"/>
        <w:rPr>
          <w:rFonts w:ascii="Roboto" w:eastAsia="Arial" w:hAnsi="Roboto" w:cs="Arial"/>
          <w:szCs w:val="22"/>
        </w:rPr>
      </w:pPr>
      <w:r w:rsidRPr="00B97B48">
        <w:rPr>
          <w:rFonts w:ascii="Roboto" w:eastAsia="Arial" w:hAnsi="Roboto" w:cs="Arial"/>
          <w:szCs w:val="22"/>
        </w:rPr>
        <w:t>titulo 12 módulos</w:t>
      </w:r>
    </w:p>
    <w:p w14:paraId="1680C8F4" w14:textId="7A56A45A" w:rsidR="00B97B48" w:rsidRPr="00B97B48" w:rsidRDefault="00B97B48" w:rsidP="007334C9">
      <w:pPr>
        <w:widowControl w:val="0"/>
        <w:numPr>
          <w:ilvl w:val="0"/>
          <w:numId w:val="6"/>
        </w:numPr>
        <w:spacing w:line="288" w:lineRule="auto"/>
        <w:rPr>
          <w:rFonts w:ascii="Roboto" w:eastAsia="Arial" w:hAnsi="Roboto" w:cs="Arial"/>
          <w:szCs w:val="22"/>
        </w:rPr>
      </w:pPr>
      <w:r w:rsidRPr="00B97B48">
        <w:rPr>
          <w:rFonts w:ascii="Roboto" w:eastAsia="Arial" w:hAnsi="Roboto" w:cs="Arial"/>
          <w:szCs w:val="22"/>
        </w:rPr>
        <w:t xml:space="preserve">imagen ocupa </w:t>
      </w:r>
      <w:r>
        <w:rPr>
          <w:rFonts w:ascii="Roboto" w:eastAsia="Arial" w:hAnsi="Roboto" w:cs="Arial"/>
          <w:szCs w:val="22"/>
        </w:rPr>
        <w:t>12</w:t>
      </w:r>
      <w:r w:rsidRPr="00B97B48">
        <w:rPr>
          <w:rFonts w:ascii="Roboto" w:eastAsia="Arial" w:hAnsi="Roboto" w:cs="Arial"/>
          <w:szCs w:val="22"/>
        </w:rPr>
        <w:t xml:space="preserve"> módulos</w:t>
      </w:r>
    </w:p>
    <w:p w14:paraId="65A9F09C" w14:textId="588A0260" w:rsidR="00B97B48" w:rsidRPr="00B97B48" w:rsidRDefault="00B97B48" w:rsidP="007334C9">
      <w:pPr>
        <w:widowControl w:val="0"/>
        <w:numPr>
          <w:ilvl w:val="0"/>
          <w:numId w:val="6"/>
        </w:numPr>
        <w:spacing w:line="288" w:lineRule="auto"/>
        <w:rPr>
          <w:rFonts w:ascii="Roboto" w:eastAsia="Arial" w:hAnsi="Roboto" w:cs="Arial"/>
          <w:szCs w:val="22"/>
        </w:rPr>
      </w:pPr>
      <w:r w:rsidRPr="00B97B48">
        <w:rPr>
          <w:rFonts w:ascii="Roboto" w:eastAsia="Arial" w:hAnsi="Roboto" w:cs="Arial"/>
          <w:szCs w:val="22"/>
        </w:rPr>
        <w:t>subtítulos y párrafos ocupa</w:t>
      </w:r>
      <w:r w:rsidR="009F633E">
        <w:rPr>
          <w:rFonts w:ascii="Roboto" w:eastAsia="Arial" w:hAnsi="Roboto" w:cs="Arial"/>
          <w:szCs w:val="22"/>
        </w:rPr>
        <w:t>n</w:t>
      </w:r>
      <w:r w:rsidRPr="00B97B48">
        <w:rPr>
          <w:rFonts w:ascii="Roboto" w:eastAsia="Arial" w:hAnsi="Roboto" w:cs="Arial"/>
          <w:szCs w:val="22"/>
        </w:rPr>
        <w:t xml:space="preserve"> </w:t>
      </w:r>
      <w:r>
        <w:rPr>
          <w:rFonts w:ascii="Roboto" w:eastAsia="Arial" w:hAnsi="Roboto" w:cs="Arial"/>
          <w:szCs w:val="22"/>
        </w:rPr>
        <w:t>12</w:t>
      </w:r>
      <w:r w:rsidRPr="00B97B48">
        <w:rPr>
          <w:rFonts w:ascii="Roboto" w:eastAsia="Arial" w:hAnsi="Roboto" w:cs="Arial"/>
          <w:szCs w:val="22"/>
        </w:rPr>
        <w:t xml:space="preserve"> módulos</w:t>
      </w:r>
    </w:p>
    <w:p w14:paraId="438084D0" w14:textId="0A96C7C3" w:rsidR="00B97B48" w:rsidRPr="00B97B48" w:rsidRDefault="00B97B48" w:rsidP="007334C9">
      <w:pPr>
        <w:widowControl w:val="0"/>
        <w:numPr>
          <w:ilvl w:val="0"/>
          <w:numId w:val="6"/>
        </w:numPr>
        <w:spacing w:line="288" w:lineRule="auto"/>
        <w:rPr>
          <w:rFonts w:ascii="Roboto" w:eastAsia="Arial" w:hAnsi="Roboto" w:cs="Arial"/>
          <w:szCs w:val="22"/>
        </w:rPr>
      </w:pPr>
      <w:r w:rsidRPr="00B97B48">
        <w:rPr>
          <w:rFonts w:ascii="Roboto" w:eastAsia="Arial" w:hAnsi="Roboto" w:cs="Arial"/>
          <w:szCs w:val="22"/>
        </w:rPr>
        <w:t xml:space="preserve">tabla </w:t>
      </w:r>
      <w:r>
        <w:rPr>
          <w:rFonts w:ascii="Roboto" w:eastAsia="Arial" w:hAnsi="Roboto" w:cs="Arial"/>
          <w:szCs w:val="22"/>
        </w:rPr>
        <w:t>no es visible</w:t>
      </w:r>
    </w:p>
    <w:p w14:paraId="5D93145A" w14:textId="77777777" w:rsidR="00B97B48" w:rsidRPr="00B97B48" w:rsidRDefault="00B97B48" w:rsidP="00B97B48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</w:p>
    <w:p w14:paraId="6E809F54" w14:textId="77777777" w:rsidR="00B97B48" w:rsidRPr="00B97B48" w:rsidRDefault="00B97B48" w:rsidP="00B97B48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  <w:r w:rsidRPr="00B97B48">
        <w:rPr>
          <w:rFonts w:ascii="Roboto" w:eastAsia="Arial" w:hAnsi="Roboto" w:cs="Arial"/>
          <w:szCs w:val="22"/>
        </w:rPr>
        <w:t>MENU</w:t>
      </w:r>
    </w:p>
    <w:p w14:paraId="576D432A" w14:textId="3FA14A6F" w:rsidR="00B97B48" w:rsidRPr="00B97B48" w:rsidRDefault="00B97B48" w:rsidP="007334C9">
      <w:pPr>
        <w:widowControl w:val="0"/>
        <w:numPr>
          <w:ilvl w:val="0"/>
          <w:numId w:val="6"/>
        </w:numPr>
        <w:spacing w:line="288" w:lineRule="auto"/>
        <w:rPr>
          <w:rFonts w:ascii="Roboto" w:eastAsia="Arial" w:hAnsi="Roboto" w:cs="Arial"/>
          <w:szCs w:val="22"/>
        </w:rPr>
      </w:pPr>
      <w:r w:rsidRPr="00B97B48">
        <w:rPr>
          <w:rFonts w:ascii="Roboto" w:eastAsia="Arial" w:hAnsi="Roboto" w:cs="Arial"/>
          <w:szCs w:val="22"/>
        </w:rPr>
        <w:t>el título ocupa 12 módulos</w:t>
      </w:r>
    </w:p>
    <w:p w14:paraId="7C3BD142" w14:textId="0A1B2D83" w:rsidR="00B97B48" w:rsidRDefault="00B97B48" w:rsidP="007334C9">
      <w:pPr>
        <w:widowControl w:val="0"/>
        <w:numPr>
          <w:ilvl w:val="0"/>
          <w:numId w:val="6"/>
        </w:numPr>
        <w:spacing w:line="288" w:lineRule="auto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todos los párrafos ocupan 12 módulos</w:t>
      </w:r>
    </w:p>
    <w:p w14:paraId="79E38783" w14:textId="77777777" w:rsidR="00CE7B4B" w:rsidRDefault="001720DB" w:rsidP="00CE7B4B">
      <w:pPr>
        <w:widowControl w:val="0"/>
        <w:spacing w:line="288" w:lineRule="auto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PIE</w:t>
      </w:r>
    </w:p>
    <w:p w14:paraId="22141C62" w14:textId="538A271F" w:rsidR="00CE7B4B" w:rsidRPr="00273287" w:rsidRDefault="00CE7B4B" w:rsidP="00273287">
      <w:pPr>
        <w:numPr>
          <w:ilvl w:val="0"/>
          <w:numId w:val="5"/>
        </w:numPr>
        <w:rPr>
          <w:rFonts w:ascii="Calibri" w:hAnsi="Calibri" w:cs="Calibri"/>
          <w:color w:val="000000"/>
          <w:sz w:val="22"/>
          <w:szCs w:val="22"/>
        </w:rPr>
      </w:pPr>
      <w:r w:rsidRPr="00CE7B4B">
        <w:rPr>
          <w:rFonts w:ascii="Calibri" w:hAnsi="Calibri" w:cs="Calibri"/>
          <w:color w:val="000000"/>
          <w:sz w:val="22"/>
          <w:szCs w:val="22"/>
        </w:rPr>
        <w:t>En el pie un contenedor flexible</w:t>
      </w:r>
      <w:r w:rsidR="00273287" w:rsidRPr="00273287">
        <w:t xml:space="preserve"> </w:t>
      </w:r>
      <w:r w:rsidR="00273287" w:rsidRPr="00273287">
        <w:rPr>
          <w:rFonts w:ascii="Calibri" w:hAnsi="Calibri" w:cs="Calibri"/>
          <w:color w:val="000000"/>
          <w:sz w:val="22"/>
          <w:szCs w:val="22"/>
        </w:rPr>
        <w:t>con color de fondo</w:t>
      </w:r>
      <w:r w:rsidRPr="00273287">
        <w:rPr>
          <w:rFonts w:ascii="Calibri" w:hAnsi="Calibri" w:cs="Calibri"/>
          <w:color w:val="000000"/>
          <w:sz w:val="22"/>
          <w:szCs w:val="22"/>
        </w:rPr>
        <w:t xml:space="preserve"> en un contenedor de ancho fijo</w:t>
      </w:r>
      <w:r w:rsidR="00273287" w:rsidRPr="00273287"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3BD7CBCB" w14:textId="060EFF6F" w:rsidR="00CE7B4B" w:rsidRDefault="00CE7B4B" w:rsidP="007334C9">
      <w:pPr>
        <w:widowControl w:val="0"/>
        <w:numPr>
          <w:ilvl w:val="0"/>
          <w:numId w:val="5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 w:rsidRPr="00CE7B4B">
        <w:rPr>
          <w:rFonts w:ascii="Calibri" w:hAnsi="Calibri" w:cs="Calibri"/>
          <w:color w:val="000000"/>
          <w:sz w:val="22"/>
          <w:szCs w:val="22"/>
        </w:rPr>
        <w:t xml:space="preserve">Form ocupa </w:t>
      </w:r>
      <w:r w:rsidR="00B97B48">
        <w:rPr>
          <w:rFonts w:ascii="Calibri" w:hAnsi="Calibri" w:cs="Calibri"/>
          <w:color w:val="000000"/>
          <w:sz w:val="22"/>
          <w:szCs w:val="22"/>
        </w:rPr>
        <w:t>7</w:t>
      </w:r>
      <w:r w:rsidRPr="00CE7B4B">
        <w:rPr>
          <w:rFonts w:ascii="Calibri" w:hAnsi="Calibri" w:cs="Calibri"/>
          <w:color w:val="000000"/>
          <w:sz w:val="22"/>
          <w:szCs w:val="22"/>
        </w:rPr>
        <w:t xml:space="preserve"> módulos, textos </w:t>
      </w:r>
      <w:r w:rsidR="00B97B48">
        <w:rPr>
          <w:rFonts w:ascii="Calibri" w:hAnsi="Calibri" w:cs="Calibri"/>
          <w:color w:val="000000"/>
          <w:sz w:val="22"/>
          <w:szCs w:val="22"/>
        </w:rPr>
        <w:t>5</w:t>
      </w:r>
      <w:r w:rsidRPr="00CE7B4B">
        <w:rPr>
          <w:rFonts w:ascii="Calibri" w:hAnsi="Calibri" w:cs="Calibri"/>
          <w:color w:val="000000"/>
          <w:sz w:val="22"/>
          <w:szCs w:val="22"/>
        </w:rPr>
        <w:t xml:space="preserve"> módulos</w:t>
      </w:r>
    </w:p>
    <w:p w14:paraId="46C8384C" w14:textId="27304E22" w:rsidR="00CE7B4B" w:rsidRPr="00CE7B4B" w:rsidRDefault="00CE7B4B" w:rsidP="007334C9">
      <w:pPr>
        <w:widowControl w:val="0"/>
        <w:numPr>
          <w:ilvl w:val="0"/>
          <w:numId w:val="5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 w:rsidRPr="00CE7B4B">
        <w:rPr>
          <w:rFonts w:ascii="Calibri" w:hAnsi="Calibri" w:cs="Calibri"/>
          <w:color w:val="000000"/>
          <w:sz w:val="22"/>
          <w:szCs w:val="22"/>
        </w:rPr>
        <w:t>Input de texto y de envío</w:t>
      </w:r>
    </w:p>
    <w:p w14:paraId="1847F909" w14:textId="77777777" w:rsidR="000D0B12" w:rsidRDefault="000D0B12" w:rsidP="003C781B">
      <w:pPr>
        <w:ind w:left="2127"/>
        <w:rPr>
          <w:rFonts w:ascii="Roboto" w:eastAsia="Arial" w:hAnsi="Roboto" w:cs="Arial"/>
          <w:b/>
          <w:szCs w:val="22"/>
        </w:rPr>
      </w:pPr>
    </w:p>
    <w:p w14:paraId="1C298964" w14:textId="7F6F4BF0" w:rsidR="000D0B12" w:rsidRDefault="000D0B12" w:rsidP="003C781B">
      <w:pPr>
        <w:ind w:left="2127"/>
        <w:rPr>
          <w:rFonts w:ascii="Roboto" w:eastAsia="Arial" w:hAnsi="Roboto" w:cs="Arial"/>
          <w:b/>
          <w:szCs w:val="22"/>
        </w:rPr>
      </w:pPr>
    </w:p>
    <w:p w14:paraId="008880DF" w14:textId="77777777" w:rsidR="000D0B12" w:rsidRDefault="000D0B12" w:rsidP="003C781B">
      <w:pPr>
        <w:ind w:left="2127"/>
        <w:rPr>
          <w:rFonts w:ascii="Roboto" w:eastAsia="Arial" w:hAnsi="Roboto" w:cs="Arial"/>
          <w:b/>
          <w:szCs w:val="22"/>
        </w:rPr>
      </w:pPr>
    </w:p>
    <w:p w14:paraId="0FC49FB1" w14:textId="77777777" w:rsidR="000D0B12" w:rsidRDefault="000D0B12" w:rsidP="003C781B">
      <w:pPr>
        <w:ind w:left="2127"/>
        <w:rPr>
          <w:rFonts w:ascii="Roboto" w:eastAsia="Arial" w:hAnsi="Roboto" w:cs="Arial"/>
          <w:b/>
          <w:szCs w:val="22"/>
        </w:rPr>
      </w:pPr>
    </w:p>
    <w:p w14:paraId="052EF105" w14:textId="728FD0F4" w:rsidR="000D0B12" w:rsidRDefault="000D0B12" w:rsidP="003C781B">
      <w:pPr>
        <w:ind w:left="2127"/>
        <w:rPr>
          <w:rFonts w:ascii="Roboto" w:eastAsia="Arial" w:hAnsi="Roboto" w:cs="Arial"/>
          <w:b/>
          <w:szCs w:val="22"/>
        </w:rPr>
      </w:pPr>
    </w:p>
    <w:p w14:paraId="4D6E77BA" w14:textId="6412D90E" w:rsidR="00BC3EE8" w:rsidRDefault="00246062" w:rsidP="000D0B12">
      <w:pPr>
        <w:widowControl w:val="0"/>
        <w:spacing w:line="288" w:lineRule="auto"/>
        <w:ind w:left="2127"/>
        <w:rPr>
          <w:rFonts w:ascii="Roboto" w:eastAsia="Arial" w:hAnsi="Roboto" w:cs="Arial"/>
          <w:b/>
          <w:szCs w:val="22"/>
        </w:rPr>
      </w:pPr>
      <w:r>
        <w:rPr>
          <w:rFonts w:ascii="Roboto" w:eastAsia="Arial" w:hAnsi="Roboto" w:cs="Arial"/>
          <w:b/>
          <w:szCs w:val="22"/>
        </w:rPr>
        <w:br w:type="page"/>
      </w:r>
      <w:r w:rsidR="00CB17D5"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05B0EDFE" wp14:editId="7414FBF5">
            <wp:simplePos x="0" y="0"/>
            <wp:positionH relativeFrom="column">
              <wp:posOffset>-1905</wp:posOffset>
            </wp:positionH>
            <wp:positionV relativeFrom="paragraph">
              <wp:posOffset>26035</wp:posOffset>
            </wp:positionV>
            <wp:extent cx="2578100" cy="8011160"/>
            <wp:effectExtent l="0" t="0" r="0" b="0"/>
            <wp:wrapTight wrapText="bothSides">
              <wp:wrapPolygon edited="0">
                <wp:start x="0" y="0"/>
                <wp:lineTo x="0" y="21573"/>
                <wp:lineTo x="21387" y="21573"/>
                <wp:lineTo x="21387" y="0"/>
                <wp:lineTo x="0" y="0"/>
              </wp:wrapPolygon>
            </wp:wrapTight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801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64B93" w14:textId="4D03D794" w:rsidR="00BC3EE8" w:rsidRDefault="00BC3EE8" w:rsidP="000D0B12">
      <w:pPr>
        <w:widowControl w:val="0"/>
        <w:spacing w:line="288" w:lineRule="auto"/>
        <w:ind w:left="2127"/>
        <w:rPr>
          <w:rFonts w:ascii="Roboto" w:eastAsia="Arial" w:hAnsi="Roboto" w:cs="Arial"/>
          <w:b/>
          <w:szCs w:val="22"/>
        </w:rPr>
      </w:pPr>
    </w:p>
    <w:p w14:paraId="745B3B6E" w14:textId="7E9B125B" w:rsidR="000D0B12" w:rsidRPr="00F45C2A" w:rsidRDefault="000D0B12" w:rsidP="000D0B12">
      <w:pPr>
        <w:widowControl w:val="0"/>
        <w:spacing w:line="288" w:lineRule="auto"/>
        <w:ind w:left="2127"/>
        <w:rPr>
          <w:rFonts w:ascii="Roboto" w:eastAsia="Arial" w:hAnsi="Roboto" w:cs="Arial"/>
          <w:b/>
          <w:szCs w:val="22"/>
        </w:rPr>
      </w:pPr>
      <w:r>
        <w:rPr>
          <w:rFonts w:ascii="Roboto" w:eastAsia="Arial" w:hAnsi="Roboto" w:cs="Arial"/>
          <w:b/>
          <w:szCs w:val="22"/>
        </w:rPr>
        <w:t xml:space="preserve">GRANDES – LG y EXTRA GRANDES </w:t>
      </w:r>
      <w:r w:rsidR="0090056F">
        <w:rPr>
          <w:rFonts w:ascii="Roboto" w:eastAsia="Arial" w:hAnsi="Roboto" w:cs="Arial"/>
          <w:b/>
          <w:szCs w:val="22"/>
        </w:rPr>
        <w:t>–</w:t>
      </w:r>
      <w:r>
        <w:rPr>
          <w:rFonts w:ascii="Roboto" w:eastAsia="Arial" w:hAnsi="Roboto" w:cs="Arial"/>
          <w:b/>
          <w:szCs w:val="22"/>
        </w:rPr>
        <w:t xml:space="preserve"> XL</w:t>
      </w:r>
      <w:r w:rsidR="0090056F">
        <w:rPr>
          <w:rFonts w:ascii="Roboto" w:eastAsia="Arial" w:hAnsi="Roboto" w:cs="Arial"/>
          <w:b/>
          <w:szCs w:val="22"/>
        </w:rPr>
        <w:t xml:space="preserve"> XXL</w:t>
      </w:r>
    </w:p>
    <w:p w14:paraId="12B9BAA8" w14:textId="77777777" w:rsidR="00BC3EE8" w:rsidRDefault="00BC3EE8" w:rsidP="00BC3EE8">
      <w:pPr>
        <w:widowControl w:val="0"/>
        <w:spacing w:line="288" w:lineRule="auto"/>
        <w:ind w:left="2127"/>
        <w:rPr>
          <w:rFonts w:ascii="Roboto" w:eastAsia="Arial" w:hAnsi="Roboto" w:cs="Arial"/>
          <w:noProof/>
          <w:szCs w:val="22"/>
        </w:rPr>
      </w:pPr>
    </w:p>
    <w:p w14:paraId="1CB2A29C" w14:textId="77777777" w:rsidR="0090056F" w:rsidRDefault="0090056F" w:rsidP="0090056F">
      <w:pPr>
        <w:widowControl w:val="0"/>
        <w:spacing w:line="288" w:lineRule="auto"/>
        <w:ind w:left="2127"/>
        <w:rPr>
          <w:rFonts w:ascii="Roboto" w:eastAsia="Arial" w:hAnsi="Roboto" w:cs="Arial"/>
          <w:noProof/>
          <w:szCs w:val="22"/>
        </w:rPr>
      </w:pPr>
      <w:r w:rsidRPr="00F45C2A">
        <w:rPr>
          <w:rFonts w:ascii="Roboto" w:eastAsia="Arial" w:hAnsi="Roboto" w:cs="Arial"/>
          <w:noProof/>
          <w:szCs w:val="22"/>
        </w:rPr>
        <w:t>CABEZAL</w:t>
      </w:r>
    </w:p>
    <w:p w14:paraId="0C14EC0E" w14:textId="4855BFC3" w:rsidR="0090056F" w:rsidRPr="00E16901" w:rsidRDefault="0090056F" w:rsidP="007334C9">
      <w:pPr>
        <w:widowControl w:val="0"/>
        <w:numPr>
          <w:ilvl w:val="0"/>
          <w:numId w:val="3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 w:rsidRPr="00E16901">
        <w:rPr>
          <w:rFonts w:ascii="Roboto" w:eastAsia="Arial" w:hAnsi="Roboto" w:cs="Arial"/>
          <w:szCs w:val="22"/>
        </w:rPr>
        <w:t>contenedor envolviendo el contenido va de lado a lado</w:t>
      </w:r>
      <w:r w:rsidR="00273287">
        <w:rPr>
          <w:rFonts w:ascii="Roboto" w:eastAsia="Arial" w:hAnsi="Roboto" w:cs="Arial"/>
          <w:szCs w:val="22"/>
        </w:rPr>
        <w:t xml:space="preserve"> con color de fondo</w:t>
      </w:r>
    </w:p>
    <w:p w14:paraId="19B07D1A" w14:textId="7AE97CB8" w:rsidR="0090056F" w:rsidRPr="00E16901" w:rsidRDefault="0090056F" w:rsidP="007334C9">
      <w:pPr>
        <w:widowControl w:val="0"/>
        <w:numPr>
          <w:ilvl w:val="0"/>
          <w:numId w:val="3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 w:rsidRPr="00E16901">
        <w:rPr>
          <w:rFonts w:ascii="Roboto" w:eastAsia="Arial" w:hAnsi="Roboto" w:cs="Arial"/>
          <w:szCs w:val="22"/>
        </w:rPr>
        <w:t xml:space="preserve">el logo ocupa </w:t>
      </w:r>
      <w:r w:rsidR="00B97B48">
        <w:rPr>
          <w:rFonts w:ascii="Roboto" w:eastAsia="Arial" w:hAnsi="Roboto" w:cs="Arial"/>
          <w:szCs w:val="22"/>
        </w:rPr>
        <w:t>4</w:t>
      </w:r>
      <w:r w:rsidRPr="00E16901">
        <w:rPr>
          <w:rFonts w:ascii="Roboto" w:eastAsia="Arial" w:hAnsi="Roboto" w:cs="Arial"/>
          <w:szCs w:val="22"/>
        </w:rPr>
        <w:t xml:space="preserve"> módulo</w:t>
      </w:r>
      <w:r w:rsidR="00B97B48">
        <w:rPr>
          <w:rFonts w:ascii="Roboto" w:eastAsia="Arial" w:hAnsi="Roboto" w:cs="Arial"/>
          <w:szCs w:val="22"/>
        </w:rPr>
        <w:t>s</w:t>
      </w:r>
    </w:p>
    <w:p w14:paraId="14A87093" w14:textId="2F31C5C5" w:rsidR="00BE0A44" w:rsidRPr="00BE0A44" w:rsidRDefault="00BE0A44" w:rsidP="007334C9">
      <w:pPr>
        <w:numPr>
          <w:ilvl w:val="0"/>
          <w:numId w:val="3"/>
        </w:numPr>
        <w:rPr>
          <w:rFonts w:ascii="Calibri" w:hAnsi="Calibri" w:cs="Calibri"/>
          <w:color w:val="000000"/>
          <w:sz w:val="22"/>
          <w:szCs w:val="22"/>
        </w:rPr>
      </w:pPr>
      <w:r w:rsidRPr="00BE0A44">
        <w:rPr>
          <w:rFonts w:ascii="Calibri" w:hAnsi="Calibri" w:cs="Calibri"/>
          <w:color w:val="000000"/>
          <w:sz w:val="22"/>
          <w:szCs w:val="22"/>
        </w:rPr>
        <w:t xml:space="preserve">menú ocupa </w:t>
      </w:r>
      <w:r w:rsidR="00B97B48">
        <w:rPr>
          <w:rFonts w:ascii="Calibri" w:hAnsi="Calibri" w:cs="Calibri"/>
          <w:color w:val="000000"/>
          <w:sz w:val="22"/>
          <w:szCs w:val="22"/>
        </w:rPr>
        <w:t>8</w:t>
      </w:r>
      <w:r w:rsidRPr="00BE0A44">
        <w:rPr>
          <w:rFonts w:ascii="Calibri" w:hAnsi="Calibri" w:cs="Calibri"/>
          <w:color w:val="000000"/>
          <w:sz w:val="22"/>
          <w:szCs w:val="22"/>
        </w:rPr>
        <w:t xml:space="preserve"> columnas, horizontal, cada enlace con margin </w:t>
      </w:r>
      <w:r w:rsidR="00B97B48">
        <w:rPr>
          <w:rFonts w:ascii="Calibri" w:hAnsi="Calibri" w:cs="Calibri"/>
          <w:color w:val="000000"/>
          <w:sz w:val="22"/>
          <w:szCs w:val="22"/>
        </w:rPr>
        <w:t>1</w:t>
      </w:r>
      <w:r w:rsidRPr="00BE0A44">
        <w:rPr>
          <w:rFonts w:ascii="Calibri" w:hAnsi="Calibri" w:cs="Calibri"/>
          <w:color w:val="000000"/>
          <w:sz w:val="22"/>
          <w:szCs w:val="22"/>
        </w:rPr>
        <w:t>0px y padding 10px</w:t>
      </w:r>
      <w:r>
        <w:rPr>
          <w:rFonts w:ascii="Calibri" w:hAnsi="Calibri" w:cs="Calibri"/>
          <w:color w:val="000000"/>
          <w:sz w:val="22"/>
          <w:szCs w:val="22"/>
        </w:rPr>
        <w:t>, bordes redondeados 5px</w:t>
      </w:r>
    </w:p>
    <w:p w14:paraId="219CCCAB" w14:textId="6C617595" w:rsidR="0090056F" w:rsidRDefault="0090056F" w:rsidP="007334C9">
      <w:pPr>
        <w:widowControl w:val="0"/>
        <w:numPr>
          <w:ilvl w:val="0"/>
          <w:numId w:val="3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 w:rsidRPr="00E16901">
        <w:rPr>
          <w:rFonts w:ascii="Calibri" w:hAnsi="Calibri" w:cs="Calibri"/>
          <w:color w:val="000000"/>
          <w:sz w:val="22"/>
          <w:szCs w:val="22"/>
        </w:rPr>
        <w:t>El contenido está centrado.</w:t>
      </w:r>
    </w:p>
    <w:p w14:paraId="71E8D315" w14:textId="0BF6B382" w:rsidR="00CE7B4B" w:rsidRDefault="00CE7B4B" w:rsidP="00CE7B4B">
      <w:pPr>
        <w:widowControl w:val="0"/>
        <w:spacing w:line="288" w:lineRule="auto"/>
        <w:ind w:left="720"/>
        <w:rPr>
          <w:rFonts w:ascii="Calibri" w:hAnsi="Calibri" w:cs="Calibri"/>
          <w:color w:val="000000"/>
          <w:sz w:val="22"/>
          <w:szCs w:val="22"/>
        </w:rPr>
      </w:pPr>
    </w:p>
    <w:p w14:paraId="2A6FFF2B" w14:textId="77777777" w:rsidR="000F5534" w:rsidRPr="000F5534" w:rsidRDefault="000F5534" w:rsidP="000F5534">
      <w:pPr>
        <w:widowControl w:val="0"/>
        <w:spacing w:line="288" w:lineRule="auto"/>
        <w:ind w:left="720"/>
        <w:rPr>
          <w:rFonts w:ascii="Calibri" w:hAnsi="Calibri" w:cs="Calibri"/>
          <w:color w:val="000000"/>
          <w:sz w:val="22"/>
          <w:szCs w:val="22"/>
        </w:rPr>
      </w:pPr>
      <w:r w:rsidRPr="000F5534">
        <w:rPr>
          <w:rFonts w:ascii="Calibri" w:hAnsi="Calibri" w:cs="Calibri"/>
          <w:color w:val="000000"/>
          <w:sz w:val="22"/>
          <w:szCs w:val="22"/>
        </w:rPr>
        <w:t>ESPECIALIDADES</w:t>
      </w:r>
    </w:p>
    <w:p w14:paraId="259CCB65" w14:textId="3BA1D24E" w:rsidR="000F5534" w:rsidRPr="000F5534" w:rsidRDefault="000F5534" w:rsidP="007334C9">
      <w:pPr>
        <w:widowControl w:val="0"/>
        <w:numPr>
          <w:ilvl w:val="0"/>
          <w:numId w:val="3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 w:rsidRPr="000F5534">
        <w:rPr>
          <w:rFonts w:ascii="Calibri" w:hAnsi="Calibri" w:cs="Calibri"/>
          <w:color w:val="000000"/>
          <w:sz w:val="22"/>
          <w:szCs w:val="22"/>
        </w:rPr>
        <w:t>titulo ocupa 12 módulos</w:t>
      </w:r>
    </w:p>
    <w:p w14:paraId="125144D7" w14:textId="2550688A" w:rsidR="00CE7B4B" w:rsidRDefault="000F5534" w:rsidP="007334C9">
      <w:pPr>
        <w:widowControl w:val="0"/>
        <w:numPr>
          <w:ilvl w:val="0"/>
          <w:numId w:val="3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artículos ocupan 6 módulos cada uno</w:t>
      </w:r>
    </w:p>
    <w:p w14:paraId="38497503" w14:textId="77777777" w:rsidR="000F5534" w:rsidRDefault="000F5534" w:rsidP="000F5534">
      <w:pPr>
        <w:widowControl w:val="0"/>
        <w:spacing w:line="288" w:lineRule="auto"/>
        <w:ind w:left="720"/>
        <w:rPr>
          <w:rFonts w:ascii="Calibri" w:hAnsi="Calibri" w:cs="Calibri"/>
          <w:color w:val="000000"/>
          <w:sz w:val="22"/>
          <w:szCs w:val="22"/>
        </w:rPr>
      </w:pPr>
    </w:p>
    <w:p w14:paraId="3780208A" w14:textId="482D4EF2" w:rsidR="00BE0A44" w:rsidRPr="00CE7B4B" w:rsidRDefault="00BE0A44" w:rsidP="00CE7B4B">
      <w:pPr>
        <w:widowControl w:val="0"/>
        <w:spacing w:line="288" w:lineRule="auto"/>
        <w:ind w:left="720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CE7B4B">
        <w:rPr>
          <w:rFonts w:ascii="Calibri" w:hAnsi="Calibri" w:cs="Calibri"/>
          <w:b/>
          <w:bCs/>
          <w:color w:val="000000"/>
          <w:sz w:val="22"/>
          <w:szCs w:val="22"/>
        </w:rPr>
        <w:t>Imagen de fondo con 700px de alto</w:t>
      </w:r>
      <w:r w:rsidR="000F5534">
        <w:rPr>
          <w:rFonts w:ascii="Calibri" w:hAnsi="Calibri" w:cs="Calibri"/>
          <w:b/>
          <w:bCs/>
          <w:color w:val="000000"/>
          <w:sz w:val="22"/>
          <w:szCs w:val="22"/>
        </w:rPr>
        <w:t xml:space="preserve"> (mirar video)</w:t>
      </w:r>
    </w:p>
    <w:p w14:paraId="17647764" w14:textId="77777777" w:rsidR="0090056F" w:rsidRPr="00F45C2A" w:rsidRDefault="0090056F" w:rsidP="0090056F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</w:p>
    <w:p w14:paraId="2B928A5E" w14:textId="77777777" w:rsidR="00BE0A44" w:rsidRPr="00BE0A44" w:rsidRDefault="00BE0A44" w:rsidP="00BE0A44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  <w:r w:rsidRPr="00BE0A44">
        <w:rPr>
          <w:rFonts w:ascii="Roboto" w:eastAsia="Arial" w:hAnsi="Roboto" w:cs="Arial"/>
          <w:szCs w:val="22"/>
        </w:rPr>
        <w:t>OFERTA</w:t>
      </w:r>
    </w:p>
    <w:p w14:paraId="2FD2FDAF" w14:textId="77777777" w:rsidR="00BE0A44" w:rsidRPr="00BE0A44" w:rsidRDefault="00BE0A44" w:rsidP="007334C9">
      <w:pPr>
        <w:widowControl w:val="0"/>
        <w:numPr>
          <w:ilvl w:val="0"/>
          <w:numId w:val="4"/>
        </w:numPr>
        <w:spacing w:line="288" w:lineRule="auto"/>
        <w:rPr>
          <w:rFonts w:ascii="Roboto" w:eastAsia="Arial" w:hAnsi="Roboto" w:cs="Arial"/>
          <w:szCs w:val="22"/>
        </w:rPr>
      </w:pPr>
      <w:r w:rsidRPr="00BE0A44">
        <w:rPr>
          <w:rFonts w:ascii="Roboto" w:eastAsia="Arial" w:hAnsi="Roboto" w:cs="Arial"/>
          <w:szCs w:val="22"/>
        </w:rPr>
        <w:t>titulo 12 módulos</w:t>
      </w:r>
    </w:p>
    <w:p w14:paraId="5E1DDD54" w14:textId="77777777" w:rsidR="00E27261" w:rsidRPr="00E27261" w:rsidRDefault="00E27261" w:rsidP="007334C9">
      <w:pPr>
        <w:numPr>
          <w:ilvl w:val="0"/>
          <w:numId w:val="4"/>
        </w:numPr>
        <w:rPr>
          <w:rFonts w:ascii="Roboto" w:eastAsia="Arial" w:hAnsi="Roboto" w:cs="Arial"/>
          <w:szCs w:val="22"/>
        </w:rPr>
      </w:pPr>
      <w:r w:rsidRPr="00E27261">
        <w:rPr>
          <w:rFonts w:ascii="Roboto" w:eastAsia="Arial" w:hAnsi="Roboto" w:cs="Arial"/>
          <w:szCs w:val="22"/>
        </w:rPr>
        <w:t>imagen ocupa 6 módulos</w:t>
      </w:r>
    </w:p>
    <w:p w14:paraId="4C5AEBA1" w14:textId="36F98EE4" w:rsidR="00BE0A44" w:rsidRDefault="00BE0A44" w:rsidP="007334C9">
      <w:pPr>
        <w:widowControl w:val="0"/>
        <w:numPr>
          <w:ilvl w:val="0"/>
          <w:numId w:val="4"/>
        </w:numPr>
        <w:spacing w:line="288" w:lineRule="auto"/>
        <w:rPr>
          <w:rFonts w:ascii="Roboto" w:eastAsia="Arial" w:hAnsi="Roboto" w:cs="Arial"/>
          <w:szCs w:val="22"/>
        </w:rPr>
      </w:pPr>
      <w:r w:rsidRPr="00BE0A44">
        <w:rPr>
          <w:rFonts w:ascii="Roboto" w:eastAsia="Arial" w:hAnsi="Roboto" w:cs="Arial"/>
          <w:szCs w:val="22"/>
        </w:rPr>
        <w:t>subtítulos</w:t>
      </w:r>
      <w:r w:rsidR="00E27261">
        <w:rPr>
          <w:rFonts w:ascii="Roboto" w:eastAsia="Arial" w:hAnsi="Roboto" w:cs="Arial"/>
          <w:szCs w:val="22"/>
        </w:rPr>
        <w:t xml:space="preserve"> y</w:t>
      </w:r>
      <w:r w:rsidRPr="00BE0A44">
        <w:rPr>
          <w:rFonts w:ascii="Roboto" w:eastAsia="Arial" w:hAnsi="Roboto" w:cs="Arial"/>
          <w:szCs w:val="22"/>
        </w:rPr>
        <w:t xml:space="preserve"> párrafos tabla ocupa 6 módulos</w:t>
      </w:r>
    </w:p>
    <w:p w14:paraId="1EEB8889" w14:textId="6970D558" w:rsidR="000F5534" w:rsidRPr="00BE0A44" w:rsidRDefault="000F5534" w:rsidP="000F5534">
      <w:pPr>
        <w:widowControl w:val="0"/>
        <w:spacing w:line="288" w:lineRule="auto"/>
        <w:ind w:left="786" w:firstLine="630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tabla con bordes</w:t>
      </w:r>
    </w:p>
    <w:p w14:paraId="647304F8" w14:textId="77777777" w:rsidR="00BE0A44" w:rsidRPr="00BE0A44" w:rsidRDefault="00BE0A44" w:rsidP="00E27261">
      <w:pPr>
        <w:widowControl w:val="0"/>
        <w:spacing w:line="288" w:lineRule="auto"/>
        <w:ind w:left="786"/>
        <w:rPr>
          <w:rFonts w:ascii="Roboto" w:eastAsia="Arial" w:hAnsi="Roboto" w:cs="Arial"/>
          <w:szCs w:val="22"/>
        </w:rPr>
      </w:pPr>
    </w:p>
    <w:p w14:paraId="0DA407E7" w14:textId="77777777" w:rsidR="00BE0A44" w:rsidRPr="00BE0A44" w:rsidRDefault="00BE0A44" w:rsidP="00BE0A44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</w:p>
    <w:p w14:paraId="75A8AC2C" w14:textId="77777777" w:rsidR="000F5534" w:rsidRPr="00BE0A44" w:rsidRDefault="000F5534" w:rsidP="000F5534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  <w:r w:rsidRPr="00BE0A44">
        <w:rPr>
          <w:rFonts w:ascii="Roboto" w:eastAsia="Arial" w:hAnsi="Roboto" w:cs="Arial"/>
          <w:szCs w:val="22"/>
        </w:rPr>
        <w:t>MENU</w:t>
      </w:r>
    </w:p>
    <w:p w14:paraId="15FF4942" w14:textId="0D3A799A" w:rsidR="000F5534" w:rsidRDefault="000F5534" w:rsidP="007334C9">
      <w:pPr>
        <w:widowControl w:val="0"/>
        <w:numPr>
          <w:ilvl w:val="0"/>
          <w:numId w:val="7"/>
        </w:numPr>
        <w:spacing w:line="288" w:lineRule="auto"/>
        <w:rPr>
          <w:rFonts w:ascii="Roboto" w:eastAsia="Arial" w:hAnsi="Roboto" w:cs="Arial"/>
          <w:szCs w:val="22"/>
        </w:rPr>
      </w:pPr>
      <w:r w:rsidRPr="00BE0A44">
        <w:rPr>
          <w:rFonts w:ascii="Roboto" w:eastAsia="Arial" w:hAnsi="Roboto" w:cs="Arial"/>
          <w:szCs w:val="22"/>
        </w:rPr>
        <w:t>el título ocupa 12 módulos</w:t>
      </w:r>
    </w:p>
    <w:p w14:paraId="1757BAB3" w14:textId="08089E05" w:rsidR="000F5534" w:rsidRDefault="000F5534" w:rsidP="007334C9">
      <w:pPr>
        <w:widowControl w:val="0"/>
        <w:numPr>
          <w:ilvl w:val="0"/>
          <w:numId w:val="7"/>
        </w:numPr>
        <w:spacing w:line="288" w:lineRule="auto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párrafo destacado ocupa 6 módulos centrado</w:t>
      </w:r>
      <w:r w:rsidR="00B97B48">
        <w:rPr>
          <w:rFonts w:ascii="Roboto" w:eastAsia="Arial" w:hAnsi="Roboto" w:cs="Arial"/>
          <w:szCs w:val="22"/>
        </w:rPr>
        <w:t xml:space="preserve"> </w:t>
      </w:r>
      <w:r>
        <w:rPr>
          <w:rFonts w:ascii="Roboto" w:eastAsia="Arial" w:hAnsi="Roboto" w:cs="Arial"/>
          <w:szCs w:val="22"/>
        </w:rPr>
        <w:t>verticalmente</w:t>
      </w:r>
    </w:p>
    <w:p w14:paraId="585B6E2E" w14:textId="24785249" w:rsidR="000F5534" w:rsidRDefault="000F5534" w:rsidP="007334C9">
      <w:pPr>
        <w:widowControl w:val="0"/>
        <w:numPr>
          <w:ilvl w:val="0"/>
          <w:numId w:val="7"/>
        </w:numPr>
        <w:spacing w:line="288" w:lineRule="auto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 xml:space="preserve">subtitulo y párrafos </w:t>
      </w:r>
      <w:r w:rsidRPr="000F5534">
        <w:rPr>
          <w:rFonts w:ascii="Roboto" w:eastAsia="Arial" w:hAnsi="Roboto" w:cs="Arial"/>
          <w:szCs w:val="22"/>
        </w:rPr>
        <w:t>ocupa 6 módu</w:t>
      </w:r>
      <w:r>
        <w:rPr>
          <w:rFonts w:ascii="Roboto" w:eastAsia="Arial" w:hAnsi="Roboto" w:cs="Arial"/>
          <w:szCs w:val="22"/>
        </w:rPr>
        <w:t>los</w:t>
      </w:r>
    </w:p>
    <w:p w14:paraId="4187111F" w14:textId="77777777" w:rsidR="000F5534" w:rsidRPr="00CE7B4B" w:rsidRDefault="000F5534" w:rsidP="000F5534">
      <w:pPr>
        <w:widowControl w:val="0"/>
        <w:spacing w:line="288" w:lineRule="auto"/>
        <w:ind w:left="786"/>
        <w:rPr>
          <w:rFonts w:ascii="Roboto" w:eastAsia="Arial" w:hAnsi="Roboto" w:cs="Arial"/>
          <w:szCs w:val="22"/>
        </w:rPr>
      </w:pPr>
    </w:p>
    <w:p w14:paraId="13669AE1" w14:textId="77777777" w:rsidR="00BE0A44" w:rsidRPr="00BE0A44" w:rsidRDefault="00BE0A44" w:rsidP="00BE0A44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</w:p>
    <w:p w14:paraId="03B9290C" w14:textId="77777777" w:rsidR="0090056F" w:rsidRPr="00F45C2A" w:rsidRDefault="0090056F" w:rsidP="0090056F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PIE</w:t>
      </w:r>
    </w:p>
    <w:p w14:paraId="275D9D40" w14:textId="7350EEFC" w:rsidR="0090056F" w:rsidRPr="00F45C2A" w:rsidRDefault="00C676C9" w:rsidP="007334C9">
      <w:pPr>
        <w:widowControl w:val="0"/>
        <w:numPr>
          <w:ilvl w:val="0"/>
          <w:numId w:val="2"/>
        </w:numPr>
        <w:spacing w:line="288" w:lineRule="auto"/>
        <w:ind w:left="426" w:firstLine="0"/>
        <w:rPr>
          <w:rFonts w:ascii="Roboto" w:eastAsia="Arial" w:hAnsi="Roboto" w:cs="Arial"/>
          <w:szCs w:val="22"/>
        </w:rPr>
      </w:pPr>
      <w:r>
        <w:rPr>
          <w:rFonts w:ascii="Calibri" w:hAnsi="Calibri" w:cs="Calibri"/>
          <w:b/>
          <w:color w:val="000000"/>
          <w:sz w:val="22"/>
          <w:szCs w:val="22"/>
        </w:rPr>
        <w:t>IDEM MD</w:t>
      </w:r>
    </w:p>
    <w:p w14:paraId="433BEC00" w14:textId="77777777" w:rsidR="00BC3EE8" w:rsidRDefault="00BC3EE8" w:rsidP="00BC3EE8">
      <w:pPr>
        <w:ind w:left="2127"/>
        <w:rPr>
          <w:rFonts w:ascii="Roboto" w:eastAsia="Arial" w:hAnsi="Roboto" w:cs="Arial"/>
          <w:b/>
          <w:szCs w:val="22"/>
        </w:rPr>
      </w:pPr>
    </w:p>
    <w:p w14:paraId="6B03F1E8" w14:textId="0D220B9E" w:rsidR="000D0B12" w:rsidRDefault="000D0B12" w:rsidP="000D0B12">
      <w:pPr>
        <w:widowControl w:val="0"/>
        <w:spacing w:line="288" w:lineRule="auto"/>
        <w:ind w:left="2127"/>
        <w:rPr>
          <w:rFonts w:ascii="Roboto" w:eastAsia="Arial" w:hAnsi="Roboto" w:cs="Arial"/>
          <w:noProof/>
          <w:szCs w:val="22"/>
        </w:rPr>
      </w:pPr>
    </w:p>
    <w:sectPr w:rsidR="000D0B12" w:rsidSect="00BF56FC">
      <w:headerReference w:type="default" r:id="rId13"/>
      <w:footerReference w:type="default" r:id="rId14"/>
      <w:pgSz w:w="12242" w:h="15842" w:code="1"/>
      <w:pgMar w:top="1701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7149D7" w14:textId="77777777" w:rsidR="00CB17D5" w:rsidRDefault="00CB17D5">
      <w:r>
        <w:separator/>
      </w:r>
    </w:p>
  </w:endnote>
  <w:endnote w:type="continuationSeparator" w:id="0">
    <w:p w14:paraId="7FED9395" w14:textId="77777777" w:rsidR="00CB17D5" w:rsidRDefault="00CB17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6EE66C" w14:textId="77777777" w:rsidR="003B61FC" w:rsidRDefault="003B61FC">
    <w:pPr>
      <w:pStyle w:val="Piedepgina"/>
      <w:pBdr>
        <w:top w:val="single" w:sz="4" w:space="0" w:color="auto"/>
      </w:pBdr>
      <w:ind w:right="46"/>
      <w:jc w:val="right"/>
      <w:rPr>
        <w:rFonts w:ascii="Arial" w:hAnsi="Arial"/>
        <w:snapToGrid w:val="0"/>
        <w:sz w:val="18"/>
      </w:rPr>
    </w:pPr>
    <w:r>
      <w:rPr>
        <w:rFonts w:ascii="Arial" w:hAnsi="Arial"/>
        <w:snapToGrid w:val="0"/>
        <w:sz w:val="18"/>
      </w:rPr>
      <w:t xml:space="preserve">Página </w:t>
    </w:r>
    <w:r w:rsidR="00F71CDB">
      <w:rPr>
        <w:rFonts w:ascii="Arial" w:hAnsi="Arial"/>
        <w:snapToGrid w:val="0"/>
        <w:sz w:val="18"/>
      </w:rPr>
      <w:fldChar w:fldCharType="begin"/>
    </w:r>
    <w:r>
      <w:rPr>
        <w:rFonts w:ascii="Arial" w:hAnsi="Arial"/>
        <w:snapToGrid w:val="0"/>
        <w:sz w:val="18"/>
      </w:rPr>
      <w:instrText xml:space="preserve"> PAGE </w:instrText>
    </w:r>
    <w:r w:rsidR="00F71CDB">
      <w:rPr>
        <w:rFonts w:ascii="Arial" w:hAnsi="Arial"/>
        <w:snapToGrid w:val="0"/>
        <w:sz w:val="18"/>
      </w:rPr>
      <w:fldChar w:fldCharType="separate"/>
    </w:r>
    <w:r w:rsidR="0042501F">
      <w:rPr>
        <w:rFonts w:ascii="Arial" w:hAnsi="Arial"/>
        <w:noProof/>
        <w:snapToGrid w:val="0"/>
        <w:sz w:val="18"/>
      </w:rPr>
      <w:t>5</w:t>
    </w:r>
    <w:r w:rsidR="00F71CDB">
      <w:rPr>
        <w:rFonts w:ascii="Arial" w:hAnsi="Arial"/>
        <w:snapToGrid w:val="0"/>
        <w:sz w:val="18"/>
      </w:rPr>
      <w:fldChar w:fldCharType="end"/>
    </w:r>
    <w:r>
      <w:rPr>
        <w:rFonts w:ascii="Arial" w:hAnsi="Arial"/>
        <w:snapToGrid w:val="0"/>
        <w:sz w:val="18"/>
      </w:rPr>
      <w:t xml:space="preserve"> de </w:t>
    </w:r>
    <w:r w:rsidR="00F71CDB">
      <w:rPr>
        <w:rFonts w:ascii="Arial" w:hAnsi="Arial"/>
        <w:snapToGrid w:val="0"/>
        <w:sz w:val="18"/>
      </w:rPr>
      <w:fldChar w:fldCharType="begin"/>
    </w:r>
    <w:r>
      <w:rPr>
        <w:rFonts w:ascii="Arial" w:hAnsi="Arial"/>
        <w:snapToGrid w:val="0"/>
        <w:sz w:val="18"/>
      </w:rPr>
      <w:instrText xml:space="preserve"> NUMPAGES </w:instrText>
    </w:r>
    <w:r w:rsidR="00F71CDB">
      <w:rPr>
        <w:rFonts w:ascii="Arial" w:hAnsi="Arial"/>
        <w:snapToGrid w:val="0"/>
        <w:sz w:val="18"/>
      </w:rPr>
      <w:fldChar w:fldCharType="separate"/>
    </w:r>
    <w:r w:rsidR="0042501F">
      <w:rPr>
        <w:rFonts w:ascii="Arial" w:hAnsi="Arial"/>
        <w:noProof/>
        <w:snapToGrid w:val="0"/>
        <w:sz w:val="18"/>
      </w:rPr>
      <w:t>5</w:t>
    </w:r>
    <w:r w:rsidR="00F71CDB">
      <w:rPr>
        <w:rFonts w:ascii="Arial" w:hAnsi="Arial"/>
        <w:snapToGrid w:val="0"/>
        <w:sz w:val="18"/>
      </w:rPr>
      <w:fldChar w:fldCharType="end"/>
    </w:r>
  </w:p>
  <w:p w14:paraId="0F8AAC5B" w14:textId="77777777" w:rsidR="003B61FC" w:rsidRDefault="003B61FC">
    <w:pPr>
      <w:pStyle w:val="Piedepgina"/>
      <w:pBdr>
        <w:top w:val="single" w:sz="4" w:space="0" w:color="auto"/>
      </w:pBdr>
      <w:ind w:right="46"/>
      <w:jc w:val="center"/>
      <w:rPr>
        <w:rFonts w:ascii="Arial" w:hAnsi="Arial"/>
        <w:sz w:val="18"/>
      </w:rPr>
    </w:pPr>
    <w:r>
      <w:rPr>
        <w:b/>
        <w:color w:val="000000"/>
        <w:sz w:val="22"/>
      </w:rPr>
      <w:t>Computación - Electrónica - Telecomunicaciones - Sistemas de Información</w:t>
    </w:r>
  </w:p>
  <w:p w14:paraId="5602E0D8" w14:textId="77777777" w:rsidR="003B61FC" w:rsidRDefault="003B61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E983F0" w14:textId="77777777" w:rsidR="00CB17D5" w:rsidRDefault="00CB17D5">
      <w:r>
        <w:separator/>
      </w:r>
    </w:p>
  </w:footnote>
  <w:footnote w:type="continuationSeparator" w:id="0">
    <w:p w14:paraId="5AA5AB55" w14:textId="77777777" w:rsidR="00CB17D5" w:rsidRDefault="00CB17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BD3397" w14:textId="01D0C934" w:rsidR="003B61FC" w:rsidRDefault="00CB17D5">
    <w:pPr>
      <w:pStyle w:val="Encabezado"/>
      <w:pBdr>
        <w:bottom w:val="single" w:sz="4" w:space="1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1913702" wp14:editId="35FE8F6B">
              <wp:simplePos x="0" y="0"/>
              <wp:positionH relativeFrom="column">
                <wp:posOffset>4955540</wp:posOffset>
              </wp:positionH>
              <wp:positionV relativeFrom="paragraph">
                <wp:posOffset>6985</wp:posOffset>
              </wp:positionV>
              <wp:extent cx="1367790" cy="736600"/>
              <wp:effectExtent l="0" t="0" r="0" b="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67790" cy="736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F7FF19" w14:textId="77777777" w:rsidR="003B61FC" w:rsidRDefault="003B61FC">
                          <w:pPr>
                            <w:pStyle w:val="Ttulo9"/>
                          </w:pPr>
                          <w:r>
                            <w:t>Facultad de Ingeniería</w:t>
                          </w:r>
                        </w:p>
                        <w:p w14:paraId="770244D6" w14:textId="77777777" w:rsidR="003B61FC" w:rsidRDefault="003B61FC">
                          <w:pPr>
                            <w:pStyle w:val="Ttulo8"/>
                            <w:jc w:val="left"/>
                            <w:rPr>
                              <w:color w:val="000000"/>
                              <w:sz w:val="16"/>
                            </w:rPr>
                          </w:pPr>
                          <w:r>
                            <w:rPr>
                              <w:color w:val="000000"/>
                              <w:sz w:val="16"/>
                            </w:rPr>
                            <w:t>Bernard Wand-Polak</w:t>
                          </w:r>
                        </w:p>
                        <w:p w14:paraId="2D17AF05" w14:textId="77777777" w:rsidR="003B61FC" w:rsidRDefault="003B61FC">
                          <w:pPr>
                            <w:rPr>
                              <w:color w:val="000000"/>
                              <w:sz w:val="14"/>
                            </w:rPr>
                          </w:pPr>
                          <w:r>
                            <w:rPr>
                              <w:color w:val="000000"/>
                              <w:sz w:val="14"/>
                            </w:rPr>
                            <w:t>Cuareim 1451</w:t>
                          </w:r>
                        </w:p>
                        <w:p w14:paraId="00A20E3D" w14:textId="77777777" w:rsidR="003B61FC" w:rsidRDefault="003B61FC">
                          <w:pPr>
                            <w:rPr>
                              <w:color w:val="000000"/>
                              <w:sz w:val="14"/>
                            </w:rPr>
                          </w:pPr>
                          <w:r>
                            <w:rPr>
                              <w:color w:val="000000"/>
                              <w:sz w:val="14"/>
                            </w:rPr>
                            <w:t>11.100    Montevideo, Uruguay</w:t>
                          </w:r>
                        </w:p>
                        <w:p w14:paraId="6408EF35" w14:textId="77777777" w:rsidR="003B61FC" w:rsidRDefault="003B61FC">
                          <w:pPr>
                            <w:rPr>
                              <w:color w:val="000000"/>
                              <w:sz w:val="14"/>
                            </w:rPr>
                          </w:pPr>
                          <w:r>
                            <w:rPr>
                              <w:color w:val="000000"/>
                              <w:sz w:val="14"/>
                            </w:rPr>
                            <w:t xml:space="preserve">Tel </w:t>
                          </w:r>
                          <w:r w:rsidR="008A1120">
                            <w:rPr>
                              <w:color w:val="000000"/>
                              <w:sz w:val="14"/>
                            </w:rPr>
                            <w:t>2</w:t>
                          </w:r>
                          <w:r>
                            <w:rPr>
                              <w:color w:val="000000"/>
                              <w:sz w:val="14"/>
                            </w:rPr>
                            <w:t xml:space="preserve">902 15 05    Fax </w:t>
                          </w:r>
                          <w:r w:rsidR="008A1120">
                            <w:rPr>
                              <w:color w:val="000000"/>
                              <w:sz w:val="14"/>
                            </w:rPr>
                            <w:t>2</w:t>
                          </w:r>
                          <w:r>
                            <w:rPr>
                              <w:color w:val="000000"/>
                              <w:sz w:val="14"/>
                            </w:rPr>
                            <w:t>908 13 70</w:t>
                          </w:r>
                        </w:p>
                        <w:p w14:paraId="45CDB52C" w14:textId="77777777" w:rsidR="003B61FC" w:rsidRDefault="003B61FC">
                          <w:pPr>
                            <w:rPr>
                              <w:color w:val="000000"/>
                              <w:sz w:val="14"/>
                            </w:rPr>
                          </w:pPr>
                          <w:r>
                            <w:rPr>
                              <w:color w:val="000000"/>
                              <w:sz w:val="14"/>
                            </w:rPr>
                            <w:t>www.ort.edu.uy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913702" id="Rectangle 1" o:spid="_x0000_s1026" style="position:absolute;margin-left:390.2pt;margin-top:.55pt;width:107.7pt;height:5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" o:allowincell="f" filled="f" stroked="f" strokeweight="0">
              <v:textbox inset="0,0,0,0">
                <w:txbxContent>
                  <w:p w14:paraId="5AF7FF19" w14:textId="77777777" w:rsidR="003B61FC" w:rsidRDefault="003B61FC">
                    <w:pPr>
                      <w:pStyle w:val="Ttulo9"/>
                    </w:pPr>
                    <w:r>
                      <w:t>Facultad de Ingeniería</w:t>
                    </w:r>
                  </w:p>
                  <w:p w14:paraId="770244D6" w14:textId="77777777" w:rsidR="003B61FC" w:rsidRDefault="003B61FC">
                    <w:pPr>
                      <w:pStyle w:val="Ttulo8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Bernard Wand-Polak</w:t>
                    </w:r>
                  </w:p>
                  <w:p w14:paraId="2D17AF05" w14:textId="77777777" w:rsidR="003B61FC" w:rsidRDefault="003B61FC">
                    <w:pPr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</w:rPr>
                      <w:t>Cuareim 1451</w:t>
                    </w:r>
                  </w:p>
                  <w:p w14:paraId="00A20E3D" w14:textId="77777777" w:rsidR="003B61FC" w:rsidRDefault="003B61FC">
                    <w:pPr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</w:rPr>
                      <w:t>11.100    Montevideo, Uruguay</w:t>
                    </w:r>
                  </w:p>
                  <w:p w14:paraId="6408EF35" w14:textId="77777777" w:rsidR="003B61FC" w:rsidRDefault="003B61FC">
                    <w:pPr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</w:rPr>
                      <w:t xml:space="preserve">Tel </w:t>
                    </w:r>
                    <w:r w:rsidR="008A1120">
                      <w:rPr>
                        <w:color w:val="000000"/>
                        <w:sz w:val="14"/>
                      </w:rPr>
                      <w:t>2</w:t>
                    </w:r>
                    <w:r>
                      <w:rPr>
                        <w:color w:val="000000"/>
                        <w:sz w:val="14"/>
                      </w:rPr>
                      <w:t xml:space="preserve">902 15 05    Fax </w:t>
                    </w:r>
                    <w:r w:rsidR="008A1120">
                      <w:rPr>
                        <w:color w:val="000000"/>
                        <w:sz w:val="14"/>
                      </w:rPr>
                      <w:t>2</w:t>
                    </w:r>
                    <w:r>
                      <w:rPr>
                        <w:color w:val="000000"/>
                        <w:sz w:val="14"/>
                      </w:rPr>
                      <w:t>908 13 70</w:t>
                    </w:r>
                  </w:p>
                  <w:p w14:paraId="45CDB52C" w14:textId="77777777" w:rsidR="003B61FC" w:rsidRDefault="003B61FC">
                    <w:pPr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</w:rPr>
                      <w:t>www.ort.edu.uy</w:t>
                    </w:r>
                  </w:p>
                </w:txbxContent>
              </v:textbox>
            </v:rect>
          </w:pict>
        </mc:Fallback>
      </mc:AlternateContent>
    </w:r>
    <w:r w:rsidR="003B61FC">
      <w:object w:dxaOrig="2446" w:dyaOrig="1090" w14:anchorId="76D6FBA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26.75pt;height:56.25pt" fillcolor="window">
          <v:imagedata r:id="rId1" o:title="" blacklevel="7864f"/>
        </v:shape>
        <o:OLEObject Type="Embed" ProgID="Word.Picture.8" ShapeID="_x0000_i1025" DrawAspect="Content" ObjectID="_1686984975" r:id="rId2"/>
      </w:object>
    </w:r>
  </w:p>
  <w:p w14:paraId="0A70F8EE" w14:textId="77777777" w:rsidR="003B61FC" w:rsidRDefault="003B61FC">
    <w:pPr>
      <w:pStyle w:val="Encabezado"/>
      <w:pBdr>
        <w:bottom w:val="single" w:sz="4" w:space="1" w:color="auto"/>
      </w:pBdr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C6B38"/>
    <w:multiLevelType w:val="hybridMultilevel"/>
    <w:tmpl w:val="E6E436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98492A2">
      <w:numFmt w:val="bullet"/>
      <w:lvlText w:val="•"/>
      <w:lvlJc w:val="left"/>
      <w:pPr>
        <w:ind w:left="4650" w:hanging="690"/>
      </w:pPr>
      <w:rPr>
        <w:rFonts w:ascii="Calibri" w:eastAsia="Times New Roman" w:hAnsi="Calibri" w:cs="Calibri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51FA5"/>
    <w:multiLevelType w:val="hybridMultilevel"/>
    <w:tmpl w:val="502AC7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27774"/>
    <w:multiLevelType w:val="hybridMultilevel"/>
    <w:tmpl w:val="B92AF4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100806"/>
    <w:multiLevelType w:val="hybridMultilevel"/>
    <w:tmpl w:val="DF82FEBE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2F3A0F3D"/>
    <w:multiLevelType w:val="hybridMultilevel"/>
    <w:tmpl w:val="74C66A80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38AC5366"/>
    <w:multiLevelType w:val="hybridMultilevel"/>
    <w:tmpl w:val="8CAE83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B53A42"/>
    <w:multiLevelType w:val="hybridMultilevel"/>
    <w:tmpl w:val="010EB1F4"/>
    <w:lvl w:ilvl="0" w:tplc="0C0A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6EAC3BD4">
      <w:numFmt w:val="bullet"/>
      <w:lvlText w:val="•"/>
      <w:lvlJc w:val="left"/>
      <w:pPr>
        <w:ind w:left="4287" w:hanging="360"/>
      </w:pPr>
      <w:rPr>
        <w:rFonts w:ascii="Roboto" w:eastAsia="Arial" w:hAnsi="Roboto" w:cs="Arial" w:hint="default"/>
      </w:rPr>
    </w:lvl>
    <w:lvl w:ilvl="3" w:tplc="0C0A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7" w15:restartNumberingAfterBreak="0">
    <w:nsid w:val="4D1721BF"/>
    <w:multiLevelType w:val="hybridMultilevel"/>
    <w:tmpl w:val="C61C9C06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7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CC1"/>
    <w:rsid w:val="00001019"/>
    <w:rsid w:val="0002320F"/>
    <w:rsid w:val="00027995"/>
    <w:rsid w:val="00030F27"/>
    <w:rsid w:val="000337CE"/>
    <w:rsid w:val="00036451"/>
    <w:rsid w:val="00064D2F"/>
    <w:rsid w:val="000738DB"/>
    <w:rsid w:val="000744A4"/>
    <w:rsid w:val="0008078F"/>
    <w:rsid w:val="0009150F"/>
    <w:rsid w:val="00096436"/>
    <w:rsid w:val="000B6566"/>
    <w:rsid w:val="000B6D57"/>
    <w:rsid w:val="000B6DB5"/>
    <w:rsid w:val="000C3BA8"/>
    <w:rsid w:val="000D0B12"/>
    <w:rsid w:val="000D40A1"/>
    <w:rsid w:val="000D7DA7"/>
    <w:rsid w:val="000E20AE"/>
    <w:rsid w:val="000F32FC"/>
    <w:rsid w:val="000F5534"/>
    <w:rsid w:val="001151C7"/>
    <w:rsid w:val="001331DD"/>
    <w:rsid w:val="0013350C"/>
    <w:rsid w:val="00136E69"/>
    <w:rsid w:val="00141F72"/>
    <w:rsid w:val="001450D8"/>
    <w:rsid w:val="00146C34"/>
    <w:rsid w:val="00151F39"/>
    <w:rsid w:val="00155729"/>
    <w:rsid w:val="00156844"/>
    <w:rsid w:val="001632DE"/>
    <w:rsid w:val="0017091B"/>
    <w:rsid w:val="00170A52"/>
    <w:rsid w:val="00171589"/>
    <w:rsid w:val="001720DB"/>
    <w:rsid w:val="00172744"/>
    <w:rsid w:val="00182AB3"/>
    <w:rsid w:val="00193668"/>
    <w:rsid w:val="00194439"/>
    <w:rsid w:val="001A40E2"/>
    <w:rsid w:val="001B6438"/>
    <w:rsid w:val="001C799A"/>
    <w:rsid w:val="001E761A"/>
    <w:rsid w:val="001F412B"/>
    <w:rsid w:val="001F4998"/>
    <w:rsid w:val="001F516F"/>
    <w:rsid w:val="00207FCD"/>
    <w:rsid w:val="00214018"/>
    <w:rsid w:val="0023007C"/>
    <w:rsid w:val="00234562"/>
    <w:rsid w:val="00234704"/>
    <w:rsid w:val="002356B1"/>
    <w:rsid w:val="00243255"/>
    <w:rsid w:val="00245BF6"/>
    <w:rsid w:val="00246062"/>
    <w:rsid w:val="00251C97"/>
    <w:rsid w:val="002532F9"/>
    <w:rsid w:val="00267DD4"/>
    <w:rsid w:val="00273287"/>
    <w:rsid w:val="00280D8C"/>
    <w:rsid w:val="00293572"/>
    <w:rsid w:val="002A59CE"/>
    <w:rsid w:val="002B3D2E"/>
    <w:rsid w:val="002B7A0F"/>
    <w:rsid w:val="002C0742"/>
    <w:rsid w:val="002D20BA"/>
    <w:rsid w:val="002D20D1"/>
    <w:rsid w:val="002E3177"/>
    <w:rsid w:val="002F42D8"/>
    <w:rsid w:val="0030061A"/>
    <w:rsid w:val="0030071A"/>
    <w:rsid w:val="00325086"/>
    <w:rsid w:val="00332F7D"/>
    <w:rsid w:val="00341754"/>
    <w:rsid w:val="00350A69"/>
    <w:rsid w:val="00352F4E"/>
    <w:rsid w:val="0036371C"/>
    <w:rsid w:val="003647F8"/>
    <w:rsid w:val="0037472A"/>
    <w:rsid w:val="003A2CB8"/>
    <w:rsid w:val="003B61FC"/>
    <w:rsid w:val="003C0322"/>
    <w:rsid w:val="003C781B"/>
    <w:rsid w:val="003D30B2"/>
    <w:rsid w:val="003D484D"/>
    <w:rsid w:val="003E176E"/>
    <w:rsid w:val="003E49A8"/>
    <w:rsid w:val="003E5665"/>
    <w:rsid w:val="003E7822"/>
    <w:rsid w:val="003F173C"/>
    <w:rsid w:val="003F5604"/>
    <w:rsid w:val="00403FA8"/>
    <w:rsid w:val="00406FCD"/>
    <w:rsid w:val="00407897"/>
    <w:rsid w:val="004225A2"/>
    <w:rsid w:val="00423D24"/>
    <w:rsid w:val="0042501F"/>
    <w:rsid w:val="00427C74"/>
    <w:rsid w:val="004362F7"/>
    <w:rsid w:val="0043784B"/>
    <w:rsid w:val="004425F0"/>
    <w:rsid w:val="00444EC8"/>
    <w:rsid w:val="004530BB"/>
    <w:rsid w:val="00457619"/>
    <w:rsid w:val="00463CAC"/>
    <w:rsid w:val="0046471F"/>
    <w:rsid w:val="00466998"/>
    <w:rsid w:val="00473AE7"/>
    <w:rsid w:val="00473FA4"/>
    <w:rsid w:val="004952C1"/>
    <w:rsid w:val="004A0D41"/>
    <w:rsid w:val="004B46AC"/>
    <w:rsid w:val="004C1D28"/>
    <w:rsid w:val="004C5FEF"/>
    <w:rsid w:val="004D67FB"/>
    <w:rsid w:val="004E0F1A"/>
    <w:rsid w:val="004E7B18"/>
    <w:rsid w:val="004F23E1"/>
    <w:rsid w:val="004F2F2F"/>
    <w:rsid w:val="004F4017"/>
    <w:rsid w:val="00502B7A"/>
    <w:rsid w:val="0050394D"/>
    <w:rsid w:val="0051092A"/>
    <w:rsid w:val="0051300F"/>
    <w:rsid w:val="00553416"/>
    <w:rsid w:val="0055713E"/>
    <w:rsid w:val="00560641"/>
    <w:rsid w:val="005622CB"/>
    <w:rsid w:val="0056499E"/>
    <w:rsid w:val="0057539D"/>
    <w:rsid w:val="00576DFA"/>
    <w:rsid w:val="00592780"/>
    <w:rsid w:val="00595676"/>
    <w:rsid w:val="00596425"/>
    <w:rsid w:val="005A7F29"/>
    <w:rsid w:val="005C5696"/>
    <w:rsid w:val="005D2128"/>
    <w:rsid w:val="005D3115"/>
    <w:rsid w:val="005D3F5C"/>
    <w:rsid w:val="005D64EF"/>
    <w:rsid w:val="005D71EF"/>
    <w:rsid w:val="005E07F5"/>
    <w:rsid w:val="005E2597"/>
    <w:rsid w:val="005E4535"/>
    <w:rsid w:val="005F3F8D"/>
    <w:rsid w:val="005F4BE4"/>
    <w:rsid w:val="005F55E6"/>
    <w:rsid w:val="00606001"/>
    <w:rsid w:val="006176B6"/>
    <w:rsid w:val="00620FD3"/>
    <w:rsid w:val="00626581"/>
    <w:rsid w:val="0063386E"/>
    <w:rsid w:val="00640496"/>
    <w:rsid w:val="00645BDA"/>
    <w:rsid w:val="006554AA"/>
    <w:rsid w:val="006577E5"/>
    <w:rsid w:val="006621EE"/>
    <w:rsid w:val="006748C9"/>
    <w:rsid w:val="00676440"/>
    <w:rsid w:val="00677490"/>
    <w:rsid w:val="00677E90"/>
    <w:rsid w:val="00680712"/>
    <w:rsid w:val="006870D2"/>
    <w:rsid w:val="00691B9A"/>
    <w:rsid w:val="00691E1B"/>
    <w:rsid w:val="006A4787"/>
    <w:rsid w:val="006A777B"/>
    <w:rsid w:val="006B3AF9"/>
    <w:rsid w:val="006B51DE"/>
    <w:rsid w:val="006B71B5"/>
    <w:rsid w:val="006D30F4"/>
    <w:rsid w:val="006E1527"/>
    <w:rsid w:val="006E15D4"/>
    <w:rsid w:val="006E4331"/>
    <w:rsid w:val="006E539B"/>
    <w:rsid w:val="006E7AAD"/>
    <w:rsid w:val="006F02B4"/>
    <w:rsid w:val="006F614B"/>
    <w:rsid w:val="006F67A8"/>
    <w:rsid w:val="00701D60"/>
    <w:rsid w:val="00705D71"/>
    <w:rsid w:val="00713E7F"/>
    <w:rsid w:val="00715A47"/>
    <w:rsid w:val="00717ACF"/>
    <w:rsid w:val="00717C8A"/>
    <w:rsid w:val="007214E2"/>
    <w:rsid w:val="00730845"/>
    <w:rsid w:val="007334C9"/>
    <w:rsid w:val="0074003E"/>
    <w:rsid w:val="0074080F"/>
    <w:rsid w:val="00743264"/>
    <w:rsid w:val="00745706"/>
    <w:rsid w:val="007459D0"/>
    <w:rsid w:val="00754760"/>
    <w:rsid w:val="00757001"/>
    <w:rsid w:val="00762D8D"/>
    <w:rsid w:val="007725ED"/>
    <w:rsid w:val="007733D6"/>
    <w:rsid w:val="00775B82"/>
    <w:rsid w:val="007A18BB"/>
    <w:rsid w:val="007A5842"/>
    <w:rsid w:val="007C195A"/>
    <w:rsid w:val="007C28A3"/>
    <w:rsid w:val="007C366C"/>
    <w:rsid w:val="007D1883"/>
    <w:rsid w:val="007E3FF6"/>
    <w:rsid w:val="007E4E96"/>
    <w:rsid w:val="007F0CDE"/>
    <w:rsid w:val="007F6F27"/>
    <w:rsid w:val="008014A1"/>
    <w:rsid w:val="00805447"/>
    <w:rsid w:val="00807EC8"/>
    <w:rsid w:val="00810324"/>
    <w:rsid w:val="008219A6"/>
    <w:rsid w:val="00830A98"/>
    <w:rsid w:val="00870F7D"/>
    <w:rsid w:val="00881E8B"/>
    <w:rsid w:val="0089646D"/>
    <w:rsid w:val="008A08E2"/>
    <w:rsid w:val="008A1120"/>
    <w:rsid w:val="008A6F09"/>
    <w:rsid w:val="008A7B07"/>
    <w:rsid w:val="008B38BA"/>
    <w:rsid w:val="008C2CB9"/>
    <w:rsid w:val="008C2CBF"/>
    <w:rsid w:val="008C2CC9"/>
    <w:rsid w:val="008D2B9F"/>
    <w:rsid w:val="008D30F3"/>
    <w:rsid w:val="008D31AB"/>
    <w:rsid w:val="008D52D8"/>
    <w:rsid w:val="008D7775"/>
    <w:rsid w:val="008D7A29"/>
    <w:rsid w:val="008E2787"/>
    <w:rsid w:val="008E75C0"/>
    <w:rsid w:val="008E7C3D"/>
    <w:rsid w:val="008F02C1"/>
    <w:rsid w:val="008F4948"/>
    <w:rsid w:val="008F6E13"/>
    <w:rsid w:val="0090056F"/>
    <w:rsid w:val="0090246D"/>
    <w:rsid w:val="00904732"/>
    <w:rsid w:val="00904755"/>
    <w:rsid w:val="0090604A"/>
    <w:rsid w:val="00906579"/>
    <w:rsid w:val="00907E5E"/>
    <w:rsid w:val="0091273D"/>
    <w:rsid w:val="00912F2B"/>
    <w:rsid w:val="00914B20"/>
    <w:rsid w:val="00915F7C"/>
    <w:rsid w:val="00917205"/>
    <w:rsid w:val="0092195F"/>
    <w:rsid w:val="009538FB"/>
    <w:rsid w:val="00954D42"/>
    <w:rsid w:val="00966AD6"/>
    <w:rsid w:val="009763C2"/>
    <w:rsid w:val="00976E3F"/>
    <w:rsid w:val="00981718"/>
    <w:rsid w:val="0099180A"/>
    <w:rsid w:val="009A0768"/>
    <w:rsid w:val="009A5129"/>
    <w:rsid w:val="009B3F70"/>
    <w:rsid w:val="009C193B"/>
    <w:rsid w:val="009C7BE4"/>
    <w:rsid w:val="009E02A0"/>
    <w:rsid w:val="009E1D14"/>
    <w:rsid w:val="009E4B4B"/>
    <w:rsid w:val="009E55A7"/>
    <w:rsid w:val="009F57FA"/>
    <w:rsid w:val="009F5F69"/>
    <w:rsid w:val="009F633E"/>
    <w:rsid w:val="00A05CB5"/>
    <w:rsid w:val="00A1713B"/>
    <w:rsid w:val="00A17F9A"/>
    <w:rsid w:val="00A23C4C"/>
    <w:rsid w:val="00A27C67"/>
    <w:rsid w:val="00A32326"/>
    <w:rsid w:val="00A3433D"/>
    <w:rsid w:val="00A358A2"/>
    <w:rsid w:val="00A366A1"/>
    <w:rsid w:val="00A378C8"/>
    <w:rsid w:val="00A441D3"/>
    <w:rsid w:val="00A622D4"/>
    <w:rsid w:val="00A65189"/>
    <w:rsid w:val="00A73DA1"/>
    <w:rsid w:val="00A83935"/>
    <w:rsid w:val="00A86CCF"/>
    <w:rsid w:val="00A93BCE"/>
    <w:rsid w:val="00A96D66"/>
    <w:rsid w:val="00AA7851"/>
    <w:rsid w:val="00AB2D9C"/>
    <w:rsid w:val="00AC3984"/>
    <w:rsid w:val="00AC45BD"/>
    <w:rsid w:val="00AD32AC"/>
    <w:rsid w:val="00AD4773"/>
    <w:rsid w:val="00AE3D06"/>
    <w:rsid w:val="00AE45F5"/>
    <w:rsid w:val="00AF136B"/>
    <w:rsid w:val="00AF4125"/>
    <w:rsid w:val="00AF5E36"/>
    <w:rsid w:val="00B0129F"/>
    <w:rsid w:val="00B13DCA"/>
    <w:rsid w:val="00B36A47"/>
    <w:rsid w:val="00B42976"/>
    <w:rsid w:val="00B54F62"/>
    <w:rsid w:val="00B57C25"/>
    <w:rsid w:val="00B75024"/>
    <w:rsid w:val="00B76D6E"/>
    <w:rsid w:val="00B80364"/>
    <w:rsid w:val="00B80834"/>
    <w:rsid w:val="00B9732A"/>
    <w:rsid w:val="00B97B48"/>
    <w:rsid w:val="00BB1EFC"/>
    <w:rsid w:val="00BB4E4B"/>
    <w:rsid w:val="00BB7DD0"/>
    <w:rsid w:val="00BB7DED"/>
    <w:rsid w:val="00BC00EA"/>
    <w:rsid w:val="00BC3EE8"/>
    <w:rsid w:val="00BC468D"/>
    <w:rsid w:val="00BC6295"/>
    <w:rsid w:val="00BC69DE"/>
    <w:rsid w:val="00BD408F"/>
    <w:rsid w:val="00BE0A44"/>
    <w:rsid w:val="00BF159E"/>
    <w:rsid w:val="00BF2B06"/>
    <w:rsid w:val="00BF3CD3"/>
    <w:rsid w:val="00BF56FC"/>
    <w:rsid w:val="00BF692A"/>
    <w:rsid w:val="00BF749F"/>
    <w:rsid w:val="00C04AEE"/>
    <w:rsid w:val="00C05E04"/>
    <w:rsid w:val="00C100DB"/>
    <w:rsid w:val="00C246F9"/>
    <w:rsid w:val="00C32C23"/>
    <w:rsid w:val="00C53297"/>
    <w:rsid w:val="00C55CC1"/>
    <w:rsid w:val="00C56AB6"/>
    <w:rsid w:val="00C66E59"/>
    <w:rsid w:val="00C676C9"/>
    <w:rsid w:val="00C75E95"/>
    <w:rsid w:val="00C76531"/>
    <w:rsid w:val="00C76839"/>
    <w:rsid w:val="00C77D34"/>
    <w:rsid w:val="00C84B77"/>
    <w:rsid w:val="00C92CE3"/>
    <w:rsid w:val="00CA0645"/>
    <w:rsid w:val="00CA0DCA"/>
    <w:rsid w:val="00CB17D5"/>
    <w:rsid w:val="00CB28EC"/>
    <w:rsid w:val="00CC1BC2"/>
    <w:rsid w:val="00CC25AE"/>
    <w:rsid w:val="00CD2399"/>
    <w:rsid w:val="00CE0775"/>
    <w:rsid w:val="00CE1C81"/>
    <w:rsid w:val="00CE4931"/>
    <w:rsid w:val="00CE5BB8"/>
    <w:rsid w:val="00CE7B4B"/>
    <w:rsid w:val="00CF0CE0"/>
    <w:rsid w:val="00CF1D55"/>
    <w:rsid w:val="00CF75FE"/>
    <w:rsid w:val="00CF77F2"/>
    <w:rsid w:val="00D07794"/>
    <w:rsid w:val="00D13B47"/>
    <w:rsid w:val="00D14046"/>
    <w:rsid w:val="00D26D89"/>
    <w:rsid w:val="00D3127F"/>
    <w:rsid w:val="00D31455"/>
    <w:rsid w:val="00D41482"/>
    <w:rsid w:val="00D73817"/>
    <w:rsid w:val="00D74434"/>
    <w:rsid w:val="00D77CF8"/>
    <w:rsid w:val="00D80706"/>
    <w:rsid w:val="00D93208"/>
    <w:rsid w:val="00D95F20"/>
    <w:rsid w:val="00DA16F7"/>
    <w:rsid w:val="00DA5EE4"/>
    <w:rsid w:val="00DB26A5"/>
    <w:rsid w:val="00DB7FB8"/>
    <w:rsid w:val="00DC10DE"/>
    <w:rsid w:val="00DC32DC"/>
    <w:rsid w:val="00DC3FC1"/>
    <w:rsid w:val="00DD4E84"/>
    <w:rsid w:val="00DD7C0B"/>
    <w:rsid w:val="00DE6F13"/>
    <w:rsid w:val="00E05FB4"/>
    <w:rsid w:val="00E16901"/>
    <w:rsid w:val="00E27261"/>
    <w:rsid w:val="00E3135D"/>
    <w:rsid w:val="00E33F02"/>
    <w:rsid w:val="00E400B8"/>
    <w:rsid w:val="00E53B02"/>
    <w:rsid w:val="00E56BC7"/>
    <w:rsid w:val="00E620F8"/>
    <w:rsid w:val="00E72099"/>
    <w:rsid w:val="00E80DFB"/>
    <w:rsid w:val="00E864C2"/>
    <w:rsid w:val="00E910EA"/>
    <w:rsid w:val="00E91513"/>
    <w:rsid w:val="00EA12EF"/>
    <w:rsid w:val="00EC3769"/>
    <w:rsid w:val="00EC7C58"/>
    <w:rsid w:val="00EE01BF"/>
    <w:rsid w:val="00EE45BC"/>
    <w:rsid w:val="00EE4E6D"/>
    <w:rsid w:val="00EE4E80"/>
    <w:rsid w:val="00EE6741"/>
    <w:rsid w:val="00EF1F7E"/>
    <w:rsid w:val="00EF677E"/>
    <w:rsid w:val="00F00CE9"/>
    <w:rsid w:val="00F010BB"/>
    <w:rsid w:val="00F15BD9"/>
    <w:rsid w:val="00F17F58"/>
    <w:rsid w:val="00F4092A"/>
    <w:rsid w:val="00F434A3"/>
    <w:rsid w:val="00F45C2A"/>
    <w:rsid w:val="00F5237F"/>
    <w:rsid w:val="00F538D9"/>
    <w:rsid w:val="00F63F23"/>
    <w:rsid w:val="00F640BE"/>
    <w:rsid w:val="00F66B6C"/>
    <w:rsid w:val="00F71CDB"/>
    <w:rsid w:val="00F913F8"/>
    <w:rsid w:val="00F9387A"/>
    <w:rsid w:val="00FA0BDF"/>
    <w:rsid w:val="00FA5A34"/>
    <w:rsid w:val="00FB292F"/>
    <w:rsid w:val="00FB79BA"/>
    <w:rsid w:val="00FB7D1E"/>
    <w:rsid w:val="00FC5299"/>
    <w:rsid w:val="00FD1AD6"/>
    <w:rsid w:val="00FE0703"/>
    <w:rsid w:val="00FE3545"/>
    <w:rsid w:val="00FF31AA"/>
    <w:rsid w:val="0173AE65"/>
    <w:rsid w:val="0D441C79"/>
    <w:rsid w:val="0E627787"/>
    <w:rsid w:val="14666B98"/>
    <w:rsid w:val="16D37B0A"/>
    <w:rsid w:val="1AD98191"/>
    <w:rsid w:val="22324387"/>
    <w:rsid w:val="22762618"/>
    <w:rsid w:val="25673C09"/>
    <w:rsid w:val="287361E1"/>
    <w:rsid w:val="3B9D2E32"/>
    <w:rsid w:val="57FFD46C"/>
    <w:rsid w:val="596DE99E"/>
    <w:rsid w:val="5CF052D5"/>
    <w:rsid w:val="6874CBE3"/>
    <w:rsid w:val="6B979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58F2D4B5"/>
  <w15:chartTrackingRefBased/>
  <w15:docId w15:val="{73D28F53-796F-4201-A4A8-2F34278E6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419" w:eastAsia="es-419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D41"/>
    <w:rPr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4A0D41"/>
    <w:pPr>
      <w:keepNext/>
      <w:outlineLvl w:val="0"/>
    </w:pPr>
    <w:rPr>
      <w:rFonts w:ascii="Arial" w:hAnsi="Arial"/>
      <w:b/>
    </w:rPr>
  </w:style>
  <w:style w:type="paragraph" w:styleId="Ttulo2">
    <w:name w:val="heading 2"/>
    <w:basedOn w:val="Normal"/>
    <w:next w:val="Normal"/>
    <w:qFormat/>
    <w:rsid w:val="004A0D41"/>
    <w:pPr>
      <w:keepNext/>
      <w:jc w:val="center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qFormat/>
    <w:rsid w:val="004A0D41"/>
    <w:pPr>
      <w:keepNext/>
      <w:outlineLvl w:val="2"/>
    </w:pPr>
    <w:rPr>
      <w:rFonts w:ascii="Verdana" w:hAnsi="Verdana"/>
      <w:snapToGrid w:val="0"/>
      <w:sz w:val="48"/>
    </w:rPr>
  </w:style>
  <w:style w:type="paragraph" w:styleId="Ttulo8">
    <w:name w:val="heading 8"/>
    <w:basedOn w:val="Normal"/>
    <w:next w:val="Normal"/>
    <w:qFormat/>
    <w:rsid w:val="004A0D41"/>
    <w:pPr>
      <w:keepNext/>
      <w:jc w:val="right"/>
      <w:outlineLvl w:val="7"/>
    </w:pPr>
    <w:rPr>
      <w:b/>
      <w:i/>
      <w:lang w:val="es-ES_tradnl"/>
    </w:rPr>
  </w:style>
  <w:style w:type="paragraph" w:styleId="Ttulo9">
    <w:name w:val="heading 9"/>
    <w:basedOn w:val="Normal"/>
    <w:next w:val="Normal"/>
    <w:qFormat/>
    <w:rsid w:val="004A0D41"/>
    <w:pPr>
      <w:keepNext/>
      <w:outlineLvl w:val="8"/>
    </w:pPr>
    <w:rPr>
      <w:b/>
      <w:color w:val="000000"/>
      <w:sz w:val="22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semiHidden/>
    <w:rsid w:val="004A0D4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rsid w:val="004A0D41"/>
    <w:pPr>
      <w:tabs>
        <w:tab w:val="center" w:pos="4252"/>
        <w:tab w:val="right" w:pos="8504"/>
      </w:tabs>
    </w:pPr>
  </w:style>
  <w:style w:type="paragraph" w:styleId="Sangradetextonormal">
    <w:name w:val="Body Text Indent"/>
    <w:basedOn w:val="Normal"/>
    <w:semiHidden/>
    <w:rsid w:val="004A0D41"/>
    <w:pPr>
      <w:ind w:left="540" w:hanging="540"/>
    </w:pPr>
    <w:rPr>
      <w:rFonts w:ascii="Arial" w:hAnsi="Arial"/>
      <w:sz w:val="22"/>
    </w:rPr>
  </w:style>
  <w:style w:type="paragraph" w:styleId="Sangra2detindependiente">
    <w:name w:val="Body Text Indent 2"/>
    <w:basedOn w:val="Normal"/>
    <w:semiHidden/>
    <w:rsid w:val="004A0D41"/>
    <w:pPr>
      <w:ind w:left="1080" w:hanging="513"/>
    </w:pPr>
    <w:rPr>
      <w:rFonts w:ascii="Arial" w:hAnsi="Arial"/>
      <w:sz w:val="22"/>
    </w:rPr>
  </w:style>
  <w:style w:type="paragraph" w:styleId="Sangra3detindependiente">
    <w:name w:val="Body Text Indent 3"/>
    <w:basedOn w:val="Normal"/>
    <w:semiHidden/>
    <w:rsid w:val="004A0D41"/>
    <w:pPr>
      <w:ind w:left="540" w:hanging="540"/>
      <w:jc w:val="both"/>
    </w:pPr>
    <w:rPr>
      <w:rFonts w:ascii="Arial" w:hAnsi="Arial"/>
      <w:sz w:val="22"/>
    </w:rPr>
  </w:style>
  <w:style w:type="paragraph" w:styleId="Prrafodelista">
    <w:name w:val="List Paragraph"/>
    <w:basedOn w:val="Normal"/>
    <w:uiPriority w:val="34"/>
    <w:qFormat/>
    <w:rsid w:val="0017091B"/>
    <w:pPr>
      <w:ind w:left="708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70F7D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70F7D"/>
  </w:style>
  <w:style w:type="character" w:styleId="Refdenotaalfinal">
    <w:name w:val="endnote reference"/>
    <w:uiPriority w:val="99"/>
    <w:semiHidden/>
    <w:unhideWhenUsed/>
    <w:rsid w:val="00870F7D"/>
    <w:rPr>
      <w:vertAlign w:val="superscript"/>
    </w:rPr>
  </w:style>
  <w:style w:type="character" w:customStyle="1" w:styleId="EncabezadoCar">
    <w:name w:val="Encabezado Car"/>
    <w:link w:val="Encabezado"/>
    <w:semiHidden/>
    <w:rsid w:val="0043784B"/>
  </w:style>
  <w:style w:type="paragraph" w:customStyle="1" w:styleId="Normal1">
    <w:name w:val="Normal1"/>
    <w:rsid w:val="00AF4125"/>
    <w:pPr>
      <w:spacing w:after="200" w:line="276" w:lineRule="auto"/>
    </w:pPr>
    <w:rPr>
      <w:rFonts w:ascii="Calibri" w:eastAsia="Calibri" w:hAnsi="Calibri" w:cs="Calibri"/>
      <w:color w:val="000000"/>
      <w:sz w:val="22"/>
      <w:lang w:val="es-UY" w:eastAsia="es-UY"/>
    </w:rPr>
  </w:style>
  <w:style w:type="character" w:styleId="Hipervnculo">
    <w:name w:val="Hyperlink"/>
    <w:uiPriority w:val="99"/>
    <w:semiHidden/>
    <w:unhideWhenUsed/>
    <w:rsid w:val="00EF1F7E"/>
    <w:rPr>
      <w:color w:val="0000FF"/>
      <w:u w:val="single"/>
    </w:rPr>
  </w:style>
  <w:style w:type="paragraph" w:customStyle="1" w:styleId="paragraph">
    <w:name w:val="paragraph"/>
    <w:basedOn w:val="Normal"/>
    <w:rsid w:val="00EF1F7E"/>
    <w:pPr>
      <w:spacing w:before="100" w:beforeAutospacing="1" w:after="100" w:afterAutospacing="1"/>
    </w:pPr>
    <w:rPr>
      <w:sz w:val="24"/>
      <w:szCs w:val="24"/>
      <w:lang w:val="es-UY" w:eastAsia="es-UY"/>
    </w:rPr>
  </w:style>
  <w:style w:type="character" w:customStyle="1" w:styleId="normaltextrun">
    <w:name w:val="normaltextrun"/>
    <w:rsid w:val="00EF1F7E"/>
  </w:style>
  <w:style w:type="character" w:customStyle="1" w:styleId="eop">
    <w:name w:val="eop"/>
    <w:rsid w:val="00EF1F7E"/>
  </w:style>
  <w:style w:type="paragraph" w:customStyle="1" w:styleId="Prrafodelista1">
    <w:name w:val="Párrafo de lista1"/>
    <w:basedOn w:val="Normal"/>
    <w:rsid w:val="0013350C"/>
    <w:pPr>
      <w:ind w:left="720"/>
      <w:contextualSpacing/>
    </w:pPr>
    <w:rPr>
      <w:color w:val="00000A"/>
      <w:shd w:val="clear" w:color="auto" w:fill="FFFFFF"/>
      <w:lang w:eastAsia="zh-CN" w:bidi="hi-IN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E78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3E7822"/>
    <w:rPr>
      <w:rFonts w:ascii="Courier New" w:hAnsi="Courier New" w:cs="Courier New"/>
    </w:rPr>
  </w:style>
  <w:style w:type="character" w:customStyle="1" w:styleId="Ttulo1Car">
    <w:name w:val="Título 1 Car"/>
    <w:link w:val="Ttulo1"/>
    <w:rsid w:val="00DC32DC"/>
    <w:rPr>
      <w:rFonts w:ascii="Arial" w:hAnsi="Arial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3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4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ana\ORT-2008\P2-Agosto2008\Parcial-01\PlantillaParci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665F3CECE740448823FBA49B98AA81A" ma:contentTypeVersion="4" ma:contentTypeDescription="Crear nuevo documento." ma:contentTypeScope="" ma:versionID="f232c293502a7b505c6a8e7d2f0c2169">
  <xsd:schema xmlns:xsd="http://www.w3.org/2001/XMLSchema" xmlns:xs="http://www.w3.org/2001/XMLSchema" xmlns:p="http://schemas.microsoft.com/office/2006/metadata/properties" xmlns:ns2="fa493cfa-0703-4773-bf37-ab8e0166a7dc" targetNamespace="http://schemas.microsoft.com/office/2006/metadata/properties" ma:root="true" ma:fieldsID="44119ed0741971d81dc6b2c4f7cf0fa1" ns2:_="">
    <xsd:import namespace="fa493cfa-0703-4773-bf37-ab8e0166a7d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493cfa-0703-4773-bf37-ab8e0166a7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208FF85-5F8B-41CC-96F0-E6187DFCEEF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096CBF-EB09-4C15-9CC4-267013C8DA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493cfa-0703-4773-bf37-ab8e0166a7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D656A73-D460-4E5C-BB6F-D472305DE63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PlantillaParcial</Template>
  <TotalTime>0</TotalTime>
  <Pages>1</Pages>
  <Words>831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Parcial 1</vt:lpstr>
    </vt:vector>
  </TitlesOfParts>
  <Company>Universidad ORT Uruguay</Company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Parcial 1</dc:title>
  <dc:subject/>
  <dc:creator>Adriana</dc:creator>
  <cp:keywords>Parcial M1C Diciembre 2009</cp:keywords>
  <cp:lastModifiedBy>D003-03</cp:lastModifiedBy>
  <cp:revision>2</cp:revision>
  <cp:lastPrinted>2020-06-16T01:05:00Z</cp:lastPrinted>
  <dcterms:created xsi:type="dcterms:W3CDTF">2021-07-05T13:10:00Z</dcterms:created>
  <dcterms:modified xsi:type="dcterms:W3CDTF">2021-07-05T13:10:00Z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0x010100B665F3CECE740448823FBA49B98AA81A</vt:lpwstr>
  </property>
</Properties>
</file>