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1CCDB" w14:textId="77777777" w:rsidR="00DC32DC" w:rsidRPr="00DC32DC" w:rsidRDefault="00DC32DC" w:rsidP="00DC32DC">
      <w:pPr>
        <w:rPr>
          <w:rFonts w:ascii="Roboto" w:hAnsi="Roboto"/>
        </w:rPr>
      </w:pPr>
    </w:p>
    <w:tbl>
      <w:tblPr>
        <w:tblW w:w="10290" w:type="dxa"/>
        <w:tblInd w:w="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12"/>
        <w:gridCol w:w="2773"/>
        <w:gridCol w:w="876"/>
        <w:gridCol w:w="1168"/>
        <w:gridCol w:w="1021"/>
        <w:gridCol w:w="1240"/>
      </w:tblGrid>
      <w:tr w:rsidR="00DC32DC" w:rsidRPr="00DC32DC" w14:paraId="580E049E" w14:textId="77777777" w:rsidTr="00C52075">
        <w:trPr>
          <w:cantSplit/>
          <w:trHeight w:val="293"/>
        </w:trPr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CB1AC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>EVALUACION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8CB3B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>PARCIAL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975AB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b w:val="0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 xml:space="preserve">GRUPO    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3F5DE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bCs/>
                <w:color w:val="FF0000"/>
                <w:lang w:val="es-UY" w:eastAsia="es-UY"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C09D6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b w:val="0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>FECHA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21575" w14:textId="72B5A054" w:rsidR="00DC32DC" w:rsidRPr="00DC32DC" w:rsidRDefault="00C52075" w:rsidP="009F57FA">
            <w:pPr>
              <w:pStyle w:val="Ttulo1"/>
              <w:spacing w:before="40"/>
              <w:rPr>
                <w:rFonts w:ascii="Roboto" w:hAnsi="Roboto" w:cs="Arial"/>
                <w:bCs/>
                <w:color w:val="FF0000"/>
                <w:lang w:val="es-UY" w:eastAsia="es-UY"/>
              </w:rPr>
            </w:pPr>
            <w:r>
              <w:rPr>
                <w:rFonts w:ascii="Roboto" w:hAnsi="Roboto" w:cs="Arial"/>
                <w:bCs/>
                <w:lang w:val="es-UY" w:eastAsia="es-UY"/>
              </w:rPr>
              <w:t>7</w:t>
            </w:r>
            <w:r w:rsidR="009B3F70">
              <w:rPr>
                <w:rFonts w:ascii="Roboto" w:hAnsi="Roboto" w:cs="Arial"/>
                <w:bCs/>
                <w:lang w:val="es-UY" w:eastAsia="es-UY"/>
              </w:rPr>
              <w:t>/</w:t>
            </w:r>
            <w:r>
              <w:rPr>
                <w:rFonts w:ascii="Roboto" w:hAnsi="Roboto" w:cs="Arial"/>
                <w:bCs/>
                <w:lang w:val="es-UY" w:eastAsia="es-UY"/>
              </w:rPr>
              <w:t>12</w:t>
            </w:r>
            <w:r w:rsidR="009B3F70">
              <w:rPr>
                <w:rFonts w:ascii="Roboto" w:hAnsi="Roboto" w:cs="Arial"/>
                <w:bCs/>
                <w:lang w:val="es-UY" w:eastAsia="es-UY"/>
              </w:rPr>
              <w:t>/21</w:t>
            </w:r>
          </w:p>
        </w:tc>
      </w:tr>
      <w:tr w:rsidR="00DC32DC" w:rsidRPr="00DC32DC" w14:paraId="1AA95FC5" w14:textId="77777777" w:rsidTr="00C52075">
        <w:trPr>
          <w:trHeight w:val="293"/>
        </w:trPr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3F672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>MATERIA</w:t>
            </w:r>
          </w:p>
        </w:tc>
        <w:tc>
          <w:tcPr>
            <w:tcW w:w="70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22D1C" w14:textId="77777777" w:rsidR="00DC32DC" w:rsidRPr="00DC32DC" w:rsidRDefault="00DC32DC">
            <w:pPr>
              <w:spacing w:before="20"/>
              <w:rPr>
                <w:rFonts w:ascii="Roboto" w:hAnsi="Roboto" w:cs="Arial"/>
                <w:b/>
                <w:bCs/>
                <w:lang w:val="es-UY" w:eastAsia="es-UY"/>
              </w:rPr>
            </w:pPr>
            <w:r w:rsidRPr="00DC32DC">
              <w:rPr>
                <w:rFonts w:ascii="Roboto" w:hAnsi="Roboto" w:cs="Arial"/>
                <w:b/>
                <w:bCs/>
                <w:lang w:val="es-UY" w:eastAsia="es-UY"/>
              </w:rPr>
              <w:t>Diseño de Interfaz Web</w:t>
            </w:r>
          </w:p>
        </w:tc>
      </w:tr>
      <w:tr w:rsidR="00DC32DC" w:rsidRPr="00DC32DC" w14:paraId="31019E8B" w14:textId="77777777" w:rsidTr="00C52075">
        <w:trPr>
          <w:trHeight w:val="293"/>
        </w:trPr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BBED0" w14:textId="77777777" w:rsidR="00DC32DC" w:rsidRPr="00DC32DC" w:rsidRDefault="00DC32DC">
            <w:pPr>
              <w:spacing w:before="20"/>
              <w:rPr>
                <w:rFonts w:ascii="Roboto" w:hAnsi="Roboto" w:cs="Arial"/>
                <w:b/>
                <w:lang w:val="es-UY" w:eastAsia="es-UY"/>
              </w:rPr>
            </w:pPr>
            <w:r w:rsidRPr="00DC32DC">
              <w:rPr>
                <w:rFonts w:ascii="Roboto" w:hAnsi="Roboto" w:cs="Arial"/>
                <w:b/>
                <w:lang w:val="es-UY" w:eastAsia="es-UY"/>
              </w:rPr>
              <w:t>CARRERA</w:t>
            </w:r>
          </w:p>
        </w:tc>
        <w:tc>
          <w:tcPr>
            <w:tcW w:w="70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41EE3" w14:textId="77777777" w:rsidR="00DC32DC" w:rsidRPr="00DC32DC" w:rsidRDefault="00DC32DC">
            <w:pPr>
              <w:pStyle w:val="Encabezado"/>
              <w:tabs>
                <w:tab w:val="left" w:pos="708"/>
              </w:tabs>
              <w:spacing w:before="20"/>
              <w:rPr>
                <w:rFonts w:ascii="Roboto" w:hAnsi="Roboto" w:cs="Arial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>AP/ATI</w:t>
            </w:r>
          </w:p>
        </w:tc>
      </w:tr>
      <w:tr w:rsidR="00DC32DC" w:rsidRPr="00DC32DC" w14:paraId="382A4604" w14:textId="77777777" w:rsidTr="00C52075">
        <w:trPr>
          <w:trHeight w:val="839"/>
        </w:trPr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BF731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>CONDICIONES</w:t>
            </w:r>
          </w:p>
        </w:tc>
        <w:tc>
          <w:tcPr>
            <w:tcW w:w="70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6CB38" w14:textId="433062B6" w:rsidR="00DC32DC" w:rsidRPr="00DC32DC" w:rsidRDefault="00DC32DC">
            <w:pPr>
              <w:spacing w:before="20"/>
              <w:rPr>
                <w:rFonts w:ascii="Roboto" w:hAnsi="Roboto" w:cs="Arial"/>
                <w:b/>
                <w:lang w:val="es-UY" w:eastAsia="es-UY"/>
              </w:rPr>
            </w:pPr>
            <w:r w:rsidRPr="00DC32DC">
              <w:rPr>
                <w:rFonts w:ascii="Roboto" w:hAnsi="Roboto" w:cs="Arial"/>
                <w:b/>
                <w:lang w:val="es-UY" w:eastAsia="es-UY"/>
              </w:rPr>
              <w:t xml:space="preserve">- Puntos: </w:t>
            </w:r>
            <w:r w:rsidR="001E1B2A">
              <w:rPr>
                <w:rFonts w:ascii="Roboto" w:hAnsi="Roboto" w:cs="Arial"/>
                <w:b/>
                <w:lang w:val="es-UY" w:eastAsia="es-UY"/>
              </w:rPr>
              <w:t>50</w:t>
            </w:r>
            <w:r w:rsidRPr="00DC32DC">
              <w:rPr>
                <w:rFonts w:ascii="Roboto" w:hAnsi="Roboto" w:cs="Arial"/>
                <w:b/>
                <w:lang w:val="es-UY" w:eastAsia="es-UY"/>
              </w:rPr>
              <w:t xml:space="preserve"> puntos en total</w:t>
            </w:r>
          </w:p>
          <w:p w14:paraId="229F1AEE" w14:textId="77777777" w:rsidR="00DC32DC" w:rsidRPr="00DC32DC" w:rsidRDefault="00DC32DC">
            <w:pPr>
              <w:spacing w:before="20"/>
              <w:rPr>
                <w:rFonts w:ascii="Roboto" w:hAnsi="Roboto" w:cs="Arial"/>
                <w:b/>
                <w:lang w:val="es-UY" w:eastAsia="es-UY"/>
              </w:rPr>
            </w:pPr>
            <w:r w:rsidRPr="00DC32DC">
              <w:rPr>
                <w:rFonts w:ascii="Roboto" w:hAnsi="Roboto" w:cs="Arial"/>
                <w:b/>
                <w:lang w:val="es-UY" w:eastAsia="es-UY"/>
              </w:rPr>
              <w:t xml:space="preserve">- Duración y mecanismo de entrega:  </w:t>
            </w:r>
            <w:r w:rsidRPr="00DC32DC">
              <w:rPr>
                <w:rFonts w:ascii="Roboto" w:hAnsi="Roboto" w:cs="Arial"/>
                <w:b/>
                <w:u w:val="single"/>
                <w:lang w:val="es-UY" w:eastAsia="es-UY"/>
              </w:rPr>
              <w:t xml:space="preserve">Ver Mecánica del Parcial </w:t>
            </w:r>
          </w:p>
          <w:p w14:paraId="4CD8F267" w14:textId="77777777" w:rsidR="00DC32DC" w:rsidRPr="00DC32DC" w:rsidRDefault="00DC32DC">
            <w:pPr>
              <w:spacing w:before="20"/>
              <w:rPr>
                <w:rFonts w:ascii="Roboto" w:hAnsi="Roboto" w:cs="Arial"/>
                <w:b/>
                <w:bCs/>
                <w:lang w:val="es-UY" w:eastAsia="es-UY"/>
              </w:rPr>
            </w:pPr>
            <w:r w:rsidRPr="00DC32DC">
              <w:rPr>
                <w:rFonts w:ascii="Roboto" w:hAnsi="Roboto" w:cs="Arial"/>
                <w:b/>
                <w:bCs/>
                <w:lang w:val="es-UY" w:eastAsia="es-UY"/>
              </w:rPr>
              <w:t>- Realizado en forma individual</w:t>
            </w:r>
          </w:p>
          <w:p w14:paraId="39D8405F" w14:textId="77777777" w:rsidR="00DC32DC" w:rsidRPr="00DC32DC" w:rsidRDefault="00DC32DC">
            <w:pPr>
              <w:spacing w:before="20"/>
              <w:rPr>
                <w:rFonts w:ascii="Roboto" w:hAnsi="Roboto" w:cs="Arial"/>
                <w:lang w:val="es-UY" w:eastAsia="es-UY"/>
              </w:rPr>
            </w:pPr>
            <w:r w:rsidRPr="00DC32DC">
              <w:rPr>
                <w:rFonts w:ascii="Roboto" w:hAnsi="Roboto" w:cs="Arial"/>
                <w:b/>
                <w:lang w:val="es-UY" w:eastAsia="es-UY"/>
              </w:rPr>
              <w:t>- Consultas: Exclusivamente de interpretación y/o alcance de letra</w:t>
            </w:r>
          </w:p>
        </w:tc>
      </w:tr>
    </w:tbl>
    <w:p w14:paraId="2FC1C925" w14:textId="39CEE1A3" w:rsidR="00DC32DC" w:rsidRPr="00DC32DC" w:rsidRDefault="00C52075" w:rsidP="00C52075">
      <w:pPr>
        <w:pStyle w:val="Normal1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before="200"/>
        <w:jc w:val="both"/>
        <w:rPr>
          <w:rFonts w:ascii="Roboto" w:hAnsi="Roboto" w:cs="Arial"/>
          <w:sz w:val="20"/>
        </w:rPr>
      </w:pPr>
      <w:r w:rsidRPr="00C52075">
        <w:rPr>
          <w:rFonts w:ascii="Roboto" w:hAnsi="Roboto" w:cs="Arial"/>
          <w:b/>
          <w:bCs/>
          <w:sz w:val="20"/>
        </w:rPr>
        <w:t xml:space="preserve">Mecánica del parcial </w:t>
      </w:r>
      <w:r w:rsidRPr="00C52075">
        <w:rPr>
          <w:rFonts w:ascii="Roboto" w:hAnsi="Roboto" w:cs="Arial"/>
          <w:sz w:val="20"/>
        </w:rPr>
        <w:t>El parcial tendrá 2 horas de duración luego de leída la letra</w:t>
      </w:r>
      <w:r w:rsidR="00DC32DC" w:rsidRPr="00DC32DC">
        <w:rPr>
          <w:rFonts w:ascii="Roboto" w:hAnsi="Roboto" w:cs="Arial"/>
          <w:sz w:val="20"/>
        </w:rPr>
        <w:t xml:space="preserve"> </w:t>
      </w:r>
    </w:p>
    <w:p w14:paraId="17ADA4C0" w14:textId="77777777" w:rsidR="00981718" w:rsidRPr="00DC32DC" w:rsidRDefault="00981718" w:rsidP="00717C8A">
      <w:pPr>
        <w:rPr>
          <w:rFonts w:ascii="Roboto" w:hAnsi="Roboto" w:cs="Arial"/>
          <w:szCs w:val="22"/>
          <w:lang w:val="es-UY"/>
        </w:rPr>
      </w:pPr>
    </w:p>
    <w:p w14:paraId="6B6A1BD8" w14:textId="4A44A18B" w:rsidR="0013350C" w:rsidRDefault="008F1A95" w:rsidP="005F55E6">
      <w:pPr>
        <w:widowControl w:val="0"/>
        <w:spacing w:line="288" w:lineRule="auto"/>
        <w:ind w:left="708" w:hanging="708"/>
        <w:rPr>
          <w:rFonts w:ascii="Roboto" w:eastAsia="Arial" w:hAnsi="Roboto" w:cs="Arial"/>
        </w:rPr>
      </w:pPr>
      <w:r w:rsidRPr="008F1A95">
        <w:rPr>
          <w:rFonts w:ascii="Roboto" w:eastAsia="Arial" w:hAnsi="Roboto" w:cs="Arial"/>
        </w:rPr>
        <w:t>A partir de la plantilla de Bootstrap entregada por los docentes</w:t>
      </w:r>
    </w:p>
    <w:p w14:paraId="45F6397F" w14:textId="77777777" w:rsidR="008F1A95" w:rsidRPr="00954D42" w:rsidRDefault="008F1A95" w:rsidP="005F55E6">
      <w:pPr>
        <w:widowControl w:val="0"/>
        <w:spacing w:line="288" w:lineRule="auto"/>
        <w:ind w:left="708" w:hanging="708"/>
        <w:rPr>
          <w:rFonts w:ascii="Roboto" w:eastAsia="Arial" w:hAnsi="Roboto" w:cs="Arial"/>
        </w:rPr>
      </w:pPr>
    </w:p>
    <w:p w14:paraId="20928FB5" w14:textId="319FD597" w:rsidR="0013350C" w:rsidRPr="00954D42" w:rsidRDefault="0013350C" w:rsidP="0013350C">
      <w:pPr>
        <w:pStyle w:val="Prrafodelista"/>
        <w:widowControl w:val="0"/>
        <w:numPr>
          <w:ilvl w:val="0"/>
          <w:numId w:val="18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Abrir index.html de la plantilla</w:t>
      </w:r>
    </w:p>
    <w:p w14:paraId="70CBE353" w14:textId="58DCDAFE" w:rsidR="00243255" w:rsidRPr="00954D42" w:rsidRDefault="00243255" w:rsidP="0013350C">
      <w:pPr>
        <w:pStyle w:val="Prrafodelista"/>
        <w:widowControl w:val="0"/>
        <w:numPr>
          <w:ilvl w:val="0"/>
          <w:numId w:val="18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 xml:space="preserve">Personalizar </w:t>
      </w:r>
      <w:proofErr w:type="spellStart"/>
      <w:r w:rsidRPr="00954D42">
        <w:rPr>
          <w:rFonts w:ascii="Roboto" w:eastAsia="Arial" w:hAnsi="Roboto" w:cs="Arial"/>
        </w:rPr>
        <w:t>title</w:t>
      </w:r>
      <w:proofErr w:type="spellEnd"/>
    </w:p>
    <w:p w14:paraId="4327DE74" w14:textId="3B03E44C" w:rsidR="003A2CB8" w:rsidRPr="00954D42" w:rsidRDefault="003A2CB8" w:rsidP="0013350C">
      <w:pPr>
        <w:pStyle w:val="Prrafodelista"/>
        <w:widowControl w:val="0"/>
        <w:numPr>
          <w:ilvl w:val="0"/>
          <w:numId w:val="18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 xml:space="preserve">Incorporar carpeta </w:t>
      </w:r>
      <w:proofErr w:type="spellStart"/>
      <w:r w:rsidRPr="00954D42">
        <w:rPr>
          <w:rFonts w:ascii="Roboto" w:eastAsia="Arial" w:hAnsi="Roboto" w:cs="Arial"/>
        </w:rPr>
        <w:t>img</w:t>
      </w:r>
      <w:proofErr w:type="spellEnd"/>
      <w:r w:rsidRPr="00954D42">
        <w:rPr>
          <w:rFonts w:ascii="Roboto" w:eastAsia="Arial" w:hAnsi="Roboto" w:cs="Arial"/>
        </w:rPr>
        <w:t xml:space="preserve"> al proyecto (dejar video, muestras por fuera del proyecto para evitar archivos pesados al entregar)</w:t>
      </w:r>
    </w:p>
    <w:p w14:paraId="60BB238E" w14:textId="265EC637" w:rsidR="0013350C" w:rsidRPr="00954D42" w:rsidRDefault="0013350C" w:rsidP="0013350C">
      <w:pPr>
        <w:pStyle w:val="Prrafodelista"/>
        <w:widowControl w:val="0"/>
        <w:numPr>
          <w:ilvl w:val="0"/>
          <w:numId w:val="18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Incorporar contenido e imágenes que sean parte del contenido a través de etiquetas semánticas adecuadas</w:t>
      </w:r>
      <w:r w:rsidR="00F45C2A" w:rsidRPr="00954D42">
        <w:rPr>
          <w:rFonts w:ascii="Roboto" w:eastAsia="Arial" w:hAnsi="Roboto" w:cs="Arial"/>
        </w:rPr>
        <w:t xml:space="preserve"> (se recomienda hacerlo viendo la captura del dispositivo más grande)</w:t>
      </w:r>
    </w:p>
    <w:p w14:paraId="2BCA1538" w14:textId="35C5730A" w:rsidR="00243255" w:rsidRPr="00954D42" w:rsidRDefault="0013350C" w:rsidP="0013350C">
      <w:pPr>
        <w:pStyle w:val="Prrafodelista"/>
        <w:widowControl w:val="0"/>
        <w:numPr>
          <w:ilvl w:val="0"/>
          <w:numId w:val="18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 xml:space="preserve">A partir de las muestras, </w:t>
      </w:r>
      <w:r w:rsidR="00243255" w:rsidRPr="00954D42">
        <w:rPr>
          <w:rFonts w:ascii="Roboto" w:eastAsia="Arial" w:hAnsi="Roboto" w:cs="Arial"/>
        </w:rPr>
        <w:t>declarar tipo de contenedores (.container, .container-fluid, .container-**)</w:t>
      </w:r>
    </w:p>
    <w:p w14:paraId="064FF9B2" w14:textId="4CF9FA44" w:rsidR="0013350C" w:rsidRPr="00954D42" w:rsidRDefault="00243255" w:rsidP="0013350C">
      <w:pPr>
        <w:pStyle w:val="Prrafodelista"/>
        <w:widowControl w:val="0"/>
        <w:numPr>
          <w:ilvl w:val="0"/>
          <w:numId w:val="18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D</w:t>
      </w:r>
      <w:r w:rsidR="0013350C" w:rsidRPr="00954D42">
        <w:rPr>
          <w:rFonts w:ascii="Roboto" w:eastAsia="Arial" w:hAnsi="Roboto" w:cs="Arial"/>
        </w:rPr>
        <w:t>efinir cómo se conformarán las filas (.</w:t>
      </w:r>
      <w:proofErr w:type="spellStart"/>
      <w:r w:rsidR="0013350C" w:rsidRPr="00954D42">
        <w:rPr>
          <w:rFonts w:ascii="Roboto" w:eastAsia="Arial" w:hAnsi="Roboto" w:cs="Arial"/>
        </w:rPr>
        <w:t>row</w:t>
      </w:r>
      <w:proofErr w:type="spellEnd"/>
      <w:r w:rsidR="0013350C" w:rsidRPr="00954D42">
        <w:rPr>
          <w:rFonts w:ascii="Roboto" w:eastAsia="Arial" w:hAnsi="Roboto" w:cs="Arial"/>
        </w:rPr>
        <w:t xml:space="preserve">) del </w:t>
      </w:r>
      <w:proofErr w:type="spellStart"/>
      <w:r w:rsidR="0013350C" w:rsidRPr="00954D42">
        <w:rPr>
          <w:rFonts w:ascii="Roboto" w:eastAsia="Arial" w:hAnsi="Roboto" w:cs="Arial"/>
        </w:rPr>
        <w:t>html</w:t>
      </w:r>
      <w:proofErr w:type="spellEnd"/>
    </w:p>
    <w:p w14:paraId="7E966FAA" w14:textId="71D5FAD6" w:rsidR="00243255" w:rsidRPr="00954D42" w:rsidRDefault="0013350C" w:rsidP="00243255">
      <w:pPr>
        <w:pStyle w:val="Prrafodelista"/>
        <w:widowControl w:val="0"/>
        <w:numPr>
          <w:ilvl w:val="0"/>
          <w:numId w:val="18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 xml:space="preserve">Agregar las clases de Bootstrap necesarias para resolver adecuadamente la grilla en cada </w:t>
      </w:r>
      <w:proofErr w:type="spellStart"/>
      <w:r w:rsidRPr="00954D42">
        <w:rPr>
          <w:rFonts w:ascii="Roboto" w:eastAsia="Arial" w:hAnsi="Roboto" w:cs="Arial"/>
        </w:rPr>
        <w:t>viewport</w:t>
      </w:r>
      <w:proofErr w:type="spellEnd"/>
      <w:r w:rsidR="00243255" w:rsidRPr="00954D42">
        <w:rPr>
          <w:rFonts w:ascii="Roboto" w:eastAsia="Arial" w:hAnsi="Roboto" w:cs="Arial"/>
        </w:rPr>
        <w:t xml:space="preserve"> </w:t>
      </w:r>
      <w:proofErr w:type="gramStart"/>
      <w:r w:rsidRPr="00954D42">
        <w:rPr>
          <w:rFonts w:ascii="Roboto" w:eastAsia="Arial" w:hAnsi="Roboto" w:cs="Arial"/>
        </w:rPr>
        <w:t>(.col</w:t>
      </w:r>
      <w:proofErr w:type="gramEnd"/>
      <w:r w:rsidRPr="00954D42">
        <w:rPr>
          <w:rFonts w:ascii="Roboto" w:eastAsia="Arial" w:hAnsi="Roboto" w:cs="Arial"/>
        </w:rPr>
        <w:t>-$$-*)</w:t>
      </w:r>
      <w:r w:rsidR="00243255" w:rsidRPr="00954D42">
        <w:rPr>
          <w:rFonts w:ascii="Roboto" w:eastAsia="Arial" w:hAnsi="Roboto" w:cs="Arial"/>
        </w:rPr>
        <w:t xml:space="preserve"> </w:t>
      </w:r>
    </w:p>
    <w:p w14:paraId="62AD6285" w14:textId="4E611CB0" w:rsidR="0013350C" w:rsidRPr="00954D42" w:rsidRDefault="0013350C" w:rsidP="00243255">
      <w:pPr>
        <w:pStyle w:val="Prrafodelista"/>
        <w:widowControl w:val="0"/>
        <w:numPr>
          <w:ilvl w:val="0"/>
          <w:numId w:val="18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 xml:space="preserve">Personalizar a través de estilos propios sobre clases nuevas y ya existentes a través de </w:t>
      </w:r>
      <w:r w:rsidR="00243255" w:rsidRPr="00954D42">
        <w:rPr>
          <w:rFonts w:ascii="Roboto" w:eastAsia="Arial" w:hAnsi="Roboto" w:cs="Arial"/>
        </w:rPr>
        <w:t>la</w:t>
      </w:r>
      <w:r w:rsidRPr="00954D42">
        <w:rPr>
          <w:rFonts w:ascii="Roboto" w:eastAsia="Arial" w:hAnsi="Roboto" w:cs="Arial"/>
        </w:rPr>
        <w:t xml:space="preserve"> hoja </w:t>
      </w:r>
      <w:r w:rsidR="00243255" w:rsidRPr="00954D42">
        <w:rPr>
          <w:rFonts w:ascii="Roboto" w:eastAsia="Arial" w:hAnsi="Roboto" w:cs="Arial"/>
        </w:rPr>
        <w:t>de estilos propia que se encuentra en la plantilla (estilos.css)</w:t>
      </w:r>
    </w:p>
    <w:p w14:paraId="30A96860" w14:textId="77777777" w:rsidR="0013350C" w:rsidRPr="00954D42" w:rsidRDefault="0013350C" w:rsidP="0013350C">
      <w:pPr>
        <w:pStyle w:val="Normal1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jc w:val="both"/>
        <w:rPr>
          <w:rFonts w:ascii="Roboto" w:eastAsia="Arial" w:hAnsi="Roboto" w:cs="Arial"/>
          <w:sz w:val="20"/>
        </w:rPr>
      </w:pPr>
      <w:r w:rsidRPr="00954D42">
        <w:rPr>
          <w:rFonts w:ascii="Roboto" w:eastAsia="Arial" w:hAnsi="Roboto" w:cs="Arial"/>
          <w:sz w:val="20"/>
        </w:rPr>
        <w:t xml:space="preserve">Deberá ser posible la navegación entre las secciones del </w:t>
      </w:r>
      <w:proofErr w:type="spellStart"/>
      <w:r w:rsidRPr="00954D42">
        <w:rPr>
          <w:rFonts w:ascii="Roboto" w:eastAsia="Arial" w:hAnsi="Roboto" w:cs="Arial"/>
          <w:sz w:val="20"/>
        </w:rPr>
        <w:t>html</w:t>
      </w:r>
      <w:proofErr w:type="spellEnd"/>
      <w:r w:rsidRPr="00954D42">
        <w:rPr>
          <w:rFonts w:ascii="Roboto" w:eastAsia="Arial" w:hAnsi="Roboto" w:cs="Arial"/>
          <w:sz w:val="20"/>
        </w:rPr>
        <w:t xml:space="preserve"> gracias a su menú de navegación, es una </w:t>
      </w:r>
      <w:proofErr w:type="spellStart"/>
      <w:r w:rsidRPr="00954D42">
        <w:rPr>
          <w:rFonts w:ascii="Roboto" w:eastAsia="Arial" w:hAnsi="Roboto" w:cs="Arial"/>
          <w:sz w:val="20"/>
        </w:rPr>
        <w:t>one</w:t>
      </w:r>
      <w:proofErr w:type="spellEnd"/>
      <w:r w:rsidRPr="00954D42">
        <w:rPr>
          <w:rFonts w:ascii="Roboto" w:eastAsia="Arial" w:hAnsi="Roboto" w:cs="Arial"/>
          <w:sz w:val="20"/>
        </w:rPr>
        <w:t xml:space="preserve"> page</w:t>
      </w:r>
    </w:p>
    <w:p w14:paraId="6E15FF77" w14:textId="390A2C00" w:rsidR="0013350C" w:rsidRPr="00954D42" w:rsidRDefault="0013350C" w:rsidP="0013350C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Se valorará el correcto uso de etiquetas semánticas, diseño responsivo adaptable</w:t>
      </w:r>
      <w:r w:rsidR="00243255" w:rsidRPr="00954D42">
        <w:rPr>
          <w:rFonts w:ascii="Roboto" w:eastAsia="Arial" w:hAnsi="Roboto" w:cs="Arial"/>
        </w:rPr>
        <w:t xml:space="preserve"> </w:t>
      </w:r>
      <w:proofErr w:type="gramStart"/>
      <w:r w:rsidR="00243255" w:rsidRPr="00954D42">
        <w:rPr>
          <w:rFonts w:ascii="Roboto" w:eastAsia="Arial" w:hAnsi="Roboto" w:cs="Arial"/>
        </w:rPr>
        <w:t>de acuerdo a</w:t>
      </w:r>
      <w:proofErr w:type="gramEnd"/>
      <w:r w:rsidR="00243255" w:rsidRPr="00954D42">
        <w:rPr>
          <w:rFonts w:ascii="Roboto" w:eastAsia="Arial" w:hAnsi="Roboto" w:cs="Arial"/>
        </w:rPr>
        <w:t xml:space="preserve"> la muestra, optimización </w:t>
      </w:r>
      <w:r w:rsidRPr="00954D42">
        <w:rPr>
          <w:rFonts w:ascii="Roboto" w:eastAsia="Arial" w:hAnsi="Roboto" w:cs="Arial"/>
        </w:rPr>
        <w:t>de selectores, etc.</w:t>
      </w:r>
    </w:p>
    <w:p w14:paraId="5CF67B34" w14:textId="77777777" w:rsidR="0013350C" w:rsidRPr="00954D42" w:rsidRDefault="0013350C" w:rsidP="0013350C">
      <w:pPr>
        <w:widowControl w:val="0"/>
        <w:spacing w:line="288" w:lineRule="auto"/>
        <w:rPr>
          <w:rFonts w:ascii="Roboto" w:eastAsia="Arial" w:hAnsi="Roboto" w:cs="Arial"/>
        </w:rPr>
      </w:pPr>
    </w:p>
    <w:p w14:paraId="76E16735" w14:textId="2B804864" w:rsidR="0013350C" w:rsidRPr="00954D42" w:rsidRDefault="0013350C" w:rsidP="0013350C">
      <w:pPr>
        <w:widowControl w:val="0"/>
        <w:spacing w:line="288" w:lineRule="auto"/>
        <w:rPr>
          <w:rFonts w:ascii="Roboto" w:eastAsia="Arial" w:hAnsi="Roboto" w:cs="Arial"/>
        </w:rPr>
      </w:pPr>
      <w:proofErr w:type="gramStart"/>
      <w:r w:rsidRPr="00954D42">
        <w:rPr>
          <w:rFonts w:ascii="Roboto" w:eastAsia="Arial" w:hAnsi="Roboto" w:cs="Arial"/>
        </w:rPr>
        <w:t>Asimismo</w:t>
      </w:r>
      <w:proofErr w:type="gramEnd"/>
      <w:r w:rsidRPr="00954D42">
        <w:rPr>
          <w:rFonts w:ascii="Roboto" w:eastAsia="Arial" w:hAnsi="Roboto" w:cs="Arial"/>
        </w:rPr>
        <w:t xml:space="preserve"> se pretende que tanto la estructura HTML como la hoja de estilo estén debidamente organizadas y creadas en base a los estándares vistos en clase y se logre la apariencia exacta d</w:t>
      </w:r>
      <w:r w:rsidR="00243255" w:rsidRPr="00954D42">
        <w:rPr>
          <w:rFonts w:ascii="Roboto" w:eastAsia="Arial" w:hAnsi="Roboto" w:cs="Arial"/>
        </w:rPr>
        <w:t>e la propuesta entregada</w:t>
      </w:r>
      <w:r w:rsidR="00EC6033">
        <w:rPr>
          <w:rFonts w:ascii="Roboto" w:eastAsia="Arial" w:hAnsi="Roboto" w:cs="Arial"/>
        </w:rPr>
        <w:t>.</w:t>
      </w:r>
    </w:p>
    <w:p w14:paraId="40415CFB" w14:textId="77777777" w:rsidR="0013350C" w:rsidRPr="00954D42" w:rsidRDefault="0013350C" w:rsidP="0013350C">
      <w:pPr>
        <w:widowControl w:val="0"/>
        <w:spacing w:line="288" w:lineRule="auto"/>
        <w:rPr>
          <w:rFonts w:ascii="Roboto" w:eastAsia="Arial" w:hAnsi="Roboto" w:cs="Arial"/>
        </w:rPr>
      </w:pPr>
    </w:p>
    <w:p w14:paraId="2698E56C" w14:textId="77777777" w:rsidR="0013350C" w:rsidRPr="00954D42" w:rsidRDefault="0013350C" w:rsidP="0013350C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Se adjuntan videos y muestras a escala real, las imágenes necesarias para realizar el sitio, especificaciones básicas de tamaños, colores y fuentes utilizadas.</w:t>
      </w:r>
    </w:p>
    <w:p w14:paraId="52A62AB6" w14:textId="77899D73" w:rsidR="0013350C" w:rsidRPr="00954D42" w:rsidRDefault="0013350C" w:rsidP="0013350C">
      <w:pPr>
        <w:jc w:val="both"/>
        <w:rPr>
          <w:rFonts w:ascii="Roboto" w:hAnsi="Roboto" w:cs="Arial"/>
        </w:rPr>
      </w:pPr>
    </w:p>
    <w:p w14:paraId="0815AC4A" w14:textId="67EEC54D" w:rsidR="00243255" w:rsidRPr="001E1B2A" w:rsidRDefault="00243255" w:rsidP="00243255">
      <w:pPr>
        <w:rPr>
          <w:rFonts w:ascii="Roboto" w:hAnsi="Roboto" w:cs="Arial"/>
          <w:b/>
          <w:bCs/>
        </w:rPr>
      </w:pPr>
      <w:r w:rsidRPr="001E1B2A">
        <w:rPr>
          <w:rFonts w:ascii="Roboto" w:hAnsi="Roboto" w:cs="Arial"/>
          <w:b/>
          <w:bCs/>
          <w:u w:val="single"/>
        </w:rPr>
        <w:t>Defensa</w:t>
      </w:r>
      <w:r w:rsidRPr="001E1B2A">
        <w:rPr>
          <w:rFonts w:ascii="Roboto" w:hAnsi="Roboto" w:cs="Arial"/>
          <w:b/>
          <w:bCs/>
        </w:rPr>
        <w:t>:</w:t>
      </w:r>
    </w:p>
    <w:p w14:paraId="72AD940D" w14:textId="19002223" w:rsidR="00243255" w:rsidRPr="001E1B2A" w:rsidRDefault="003E7822" w:rsidP="0013350C">
      <w:pPr>
        <w:rPr>
          <w:rFonts w:ascii="Roboto" w:hAnsi="Roboto" w:cs="Arial"/>
          <w:b/>
          <w:bCs/>
        </w:rPr>
      </w:pPr>
      <w:r w:rsidRPr="001E1B2A">
        <w:rPr>
          <w:rFonts w:ascii="Roboto" w:hAnsi="Roboto" w:cs="Arial"/>
          <w:b/>
          <w:bCs/>
        </w:rPr>
        <w:t>T</w:t>
      </w:r>
      <w:r w:rsidR="00243255" w:rsidRPr="001E1B2A">
        <w:rPr>
          <w:rFonts w:ascii="Roboto" w:hAnsi="Roboto" w:cs="Arial"/>
          <w:b/>
          <w:bCs/>
        </w:rPr>
        <w:t>odos los parciales podrán ser sujetos a defensa</w:t>
      </w:r>
      <w:r w:rsidRPr="001E1B2A">
        <w:rPr>
          <w:rFonts w:ascii="Roboto" w:hAnsi="Roboto" w:cs="Arial"/>
          <w:b/>
          <w:bCs/>
        </w:rPr>
        <w:t xml:space="preserve"> opcional. Será coordinada posteriormente.</w:t>
      </w:r>
    </w:p>
    <w:p w14:paraId="6E57FC67" w14:textId="77777777" w:rsidR="0013350C" w:rsidRPr="00954D42" w:rsidRDefault="0013350C" w:rsidP="00243255">
      <w:pPr>
        <w:rPr>
          <w:rFonts w:ascii="Roboto" w:hAnsi="Roboto" w:cs="Arial"/>
        </w:rPr>
      </w:pPr>
    </w:p>
    <w:p w14:paraId="51223C79" w14:textId="48846FA6" w:rsidR="003E7822" w:rsidRPr="00954D42" w:rsidRDefault="003E7822" w:rsidP="003E7822">
      <w:pPr>
        <w:rPr>
          <w:rFonts w:ascii="Roboto" w:hAnsi="Roboto" w:cs="Arial"/>
        </w:rPr>
      </w:pPr>
      <w:r w:rsidRPr="00954D42">
        <w:rPr>
          <w:rFonts w:ascii="Roboto" w:hAnsi="Roboto" w:cs="Arial"/>
        </w:rPr>
        <w:t>IMPORTANTE: Los ejercicios son individuales, dos alumnos no pueden plantear una solución igual o similar para los mismos, en el caso de que esto sucediera el valor de la entrega será 0 (cero).</w:t>
      </w:r>
    </w:p>
    <w:p w14:paraId="407AE691" w14:textId="457AC485" w:rsidR="0013350C" w:rsidRPr="00954D42" w:rsidRDefault="003E7822" w:rsidP="003E7822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hAnsi="Roboto" w:cs="Arial"/>
        </w:rPr>
        <w:t>El/la estudiante es responsable por la integridad de los datos provistos.</w:t>
      </w:r>
    </w:p>
    <w:p w14:paraId="0455221D" w14:textId="77777777" w:rsidR="00DC32DC" w:rsidRPr="00954D42" w:rsidRDefault="00DC32DC" w:rsidP="00DC32DC">
      <w:pPr>
        <w:widowControl w:val="0"/>
        <w:autoSpaceDE w:val="0"/>
        <w:autoSpaceDN w:val="0"/>
        <w:adjustRightInd w:val="0"/>
        <w:jc w:val="both"/>
        <w:rPr>
          <w:rFonts w:ascii="Roboto" w:hAnsi="Roboto" w:cs="Arial"/>
          <w:i/>
        </w:rPr>
      </w:pPr>
    </w:p>
    <w:p w14:paraId="7E931E35" w14:textId="6CFADA27" w:rsidR="00FB572B" w:rsidRDefault="00FB572B" w:rsidP="003E7822">
      <w:pPr>
        <w:widowControl w:val="0"/>
        <w:spacing w:line="288" w:lineRule="auto"/>
        <w:rPr>
          <w:rFonts w:ascii="Roboto" w:eastAsia="Arial" w:hAnsi="Roboto" w:cs="Arial"/>
        </w:rPr>
      </w:pPr>
    </w:p>
    <w:p w14:paraId="265C7CC4" w14:textId="77777777" w:rsidR="00EC6033" w:rsidRDefault="00EC6033" w:rsidP="00FB572B">
      <w:pPr>
        <w:widowControl w:val="0"/>
        <w:spacing w:line="288" w:lineRule="auto"/>
        <w:rPr>
          <w:rFonts w:ascii="Roboto" w:eastAsia="Arial" w:hAnsi="Roboto" w:cs="Arial"/>
          <w:b/>
          <w:bCs/>
        </w:rPr>
      </w:pPr>
    </w:p>
    <w:p w14:paraId="168FFFD8" w14:textId="7365E058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  <w:b/>
          <w:bCs/>
        </w:rPr>
      </w:pPr>
      <w:r w:rsidRPr="00FB572B">
        <w:rPr>
          <w:rFonts w:ascii="Roboto" w:eastAsia="Arial" w:hAnsi="Roboto" w:cs="Arial"/>
          <w:b/>
          <w:bCs/>
        </w:rPr>
        <w:t>ESPECIFICACIONES</w:t>
      </w:r>
    </w:p>
    <w:p w14:paraId="2D56ACA1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</w:p>
    <w:p w14:paraId="712967F0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  <w:r w:rsidRPr="00FB572B">
        <w:rPr>
          <w:rFonts w:ascii="Roboto" w:eastAsia="Arial" w:hAnsi="Roboto" w:cs="Arial"/>
          <w:b/>
          <w:bCs/>
        </w:rPr>
        <w:t>Colores</w:t>
      </w:r>
      <w:r w:rsidRPr="00FB572B">
        <w:rPr>
          <w:rFonts w:ascii="Roboto" w:eastAsia="Arial" w:hAnsi="Roboto" w:cs="Arial"/>
        </w:rPr>
        <w:t>:</w:t>
      </w:r>
    </w:p>
    <w:p w14:paraId="5C855F04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  <w:r w:rsidRPr="00FB572B">
        <w:rPr>
          <w:rFonts w:ascii="Roboto" w:eastAsia="Arial" w:hAnsi="Roboto" w:cs="Arial"/>
        </w:rPr>
        <w:t>Gris oscuro: #1d1d1d</w:t>
      </w:r>
    </w:p>
    <w:p w14:paraId="039B0DF9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  <w:r w:rsidRPr="00FB572B">
        <w:rPr>
          <w:rFonts w:ascii="Roboto" w:eastAsia="Arial" w:hAnsi="Roboto" w:cs="Arial"/>
        </w:rPr>
        <w:t>Gris claro: #5f5f5f;</w:t>
      </w:r>
    </w:p>
    <w:p w14:paraId="6E73C40C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  <w:r w:rsidRPr="00FB572B">
        <w:rPr>
          <w:rFonts w:ascii="Roboto" w:eastAsia="Arial" w:hAnsi="Roboto" w:cs="Arial"/>
        </w:rPr>
        <w:t>blanco</w:t>
      </w:r>
    </w:p>
    <w:p w14:paraId="6A350235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</w:p>
    <w:p w14:paraId="0EA2A338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  <w:b/>
          <w:bCs/>
        </w:rPr>
      </w:pPr>
      <w:r w:rsidRPr="00FB572B">
        <w:rPr>
          <w:rFonts w:ascii="Roboto" w:eastAsia="Arial" w:hAnsi="Roboto" w:cs="Arial"/>
          <w:b/>
          <w:bCs/>
        </w:rPr>
        <w:t>Tamaños de textos:</w:t>
      </w:r>
    </w:p>
    <w:p w14:paraId="105C4768" w14:textId="155EB88D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  <w:bookmarkStart w:id="0" w:name="_Hlk89283089"/>
      <w:r w:rsidRPr="00FB572B">
        <w:rPr>
          <w:rFonts w:ascii="Roboto" w:eastAsia="Arial" w:hAnsi="Roboto" w:cs="Arial"/>
        </w:rPr>
        <w:t>En el caso de no especificar el tamaño de la fuente se dejará el valor por defecto</w:t>
      </w:r>
    </w:p>
    <w:p w14:paraId="3F2C0CC4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  <w:r w:rsidRPr="00FB572B">
        <w:rPr>
          <w:rFonts w:ascii="Roboto" w:eastAsia="Arial" w:hAnsi="Roboto" w:cs="Arial"/>
        </w:rPr>
        <w:t>Peso de algunas fuentes 100</w:t>
      </w:r>
    </w:p>
    <w:bookmarkEnd w:id="0"/>
    <w:p w14:paraId="17F28695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</w:p>
    <w:p w14:paraId="4E21D1A1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  <w:r w:rsidRPr="00FB572B">
        <w:rPr>
          <w:rFonts w:ascii="Roboto" w:eastAsia="Arial" w:hAnsi="Roboto" w:cs="Arial"/>
          <w:b/>
          <w:bCs/>
        </w:rPr>
        <w:t>El pan nuestro de cada día</w:t>
      </w:r>
      <w:r w:rsidRPr="00FB572B">
        <w:rPr>
          <w:rFonts w:ascii="Roboto" w:eastAsia="Arial" w:hAnsi="Roboto" w:cs="Arial"/>
        </w:rPr>
        <w:t>: 60px;</w:t>
      </w:r>
    </w:p>
    <w:p w14:paraId="0273DC9E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  <w:proofErr w:type="gramStart"/>
      <w:r w:rsidRPr="00FB572B">
        <w:rPr>
          <w:rFonts w:ascii="Roboto" w:eastAsia="Arial" w:hAnsi="Roboto" w:cs="Arial"/>
        </w:rPr>
        <w:t>Altura contenedor</w:t>
      </w:r>
      <w:proofErr w:type="gramEnd"/>
      <w:r w:rsidRPr="00FB572B">
        <w:rPr>
          <w:rFonts w:ascii="Roboto" w:eastAsia="Arial" w:hAnsi="Roboto" w:cs="Arial"/>
        </w:rPr>
        <w:t xml:space="preserve"> 700px,</w:t>
      </w:r>
    </w:p>
    <w:p w14:paraId="31E345AF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  <w:r w:rsidRPr="00FB572B">
        <w:rPr>
          <w:rFonts w:ascii="Roboto" w:eastAsia="Arial" w:hAnsi="Roboto" w:cs="Arial"/>
        </w:rPr>
        <w:t>Margen interior superior 200px</w:t>
      </w:r>
    </w:p>
    <w:p w14:paraId="76F50B76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  <w:r w:rsidRPr="00FB572B">
        <w:rPr>
          <w:rFonts w:ascii="Roboto" w:eastAsia="Arial" w:hAnsi="Roboto" w:cs="Arial"/>
        </w:rPr>
        <w:t>Redondeado 5px</w:t>
      </w:r>
    </w:p>
    <w:p w14:paraId="31C5AA40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</w:p>
    <w:p w14:paraId="072120CF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  <w:b/>
          <w:bCs/>
        </w:rPr>
      </w:pPr>
      <w:r w:rsidRPr="00FB572B">
        <w:rPr>
          <w:rFonts w:ascii="Roboto" w:eastAsia="Arial" w:hAnsi="Roboto" w:cs="Arial"/>
          <w:b/>
          <w:bCs/>
        </w:rPr>
        <w:t xml:space="preserve">Bordes </w:t>
      </w:r>
    </w:p>
    <w:p w14:paraId="1CF46A96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  <w:r w:rsidRPr="00FB572B">
        <w:rPr>
          <w:rFonts w:ascii="Roboto" w:eastAsia="Arial" w:hAnsi="Roboto" w:cs="Arial"/>
        </w:rPr>
        <w:t>1px punteado gris oscuro</w:t>
      </w:r>
    </w:p>
    <w:p w14:paraId="67A9B79C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  <w:r w:rsidRPr="00FB572B">
        <w:rPr>
          <w:rFonts w:ascii="Roboto" w:eastAsia="Arial" w:hAnsi="Roboto" w:cs="Arial"/>
        </w:rPr>
        <w:t>2px solido gris oscuro</w:t>
      </w:r>
    </w:p>
    <w:p w14:paraId="74F5C192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</w:p>
    <w:p w14:paraId="130FFF71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  <w:r w:rsidRPr="00FB572B">
        <w:rPr>
          <w:rFonts w:ascii="Roboto" w:eastAsia="Arial" w:hAnsi="Roboto" w:cs="Arial"/>
        </w:rPr>
        <w:t xml:space="preserve">Los márgenes y </w:t>
      </w:r>
      <w:proofErr w:type="spellStart"/>
      <w:r w:rsidRPr="00FB572B">
        <w:rPr>
          <w:rFonts w:ascii="Roboto" w:eastAsia="Arial" w:hAnsi="Roboto" w:cs="Arial"/>
        </w:rPr>
        <w:t>paddings</w:t>
      </w:r>
      <w:proofErr w:type="spellEnd"/>
      <w:r w:rsidRPr="00FB572B">
        <w:rPr>
          <w:rFonts w:ascii="Roboto" w:eastAsia="Arial" w:hAnsi="Roboto" w:cs="Arial"/>
        </w:rPr>
        <w:t xml:space="preserve"> pueden ser aproximados</w:t>
      </w:r>
    </w:p>
    <w:p w14:paraId="67C76033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</w:p>
    <w:p w14:paraId="66C26FAC" w14:textId="77777777" w:rsidR="00FB572B" w:rsidRPr="00FB572B" w:rsidRDefault="00FB572B" w:rsidP="00FB572B">
      <w:pPr>
        <w:widowControl w:val="0"/>
        <w:spacing w:line="288" w:lineRule="auto"/>
        <w:rPr>
          <w:rFonts w:ascii="Roboto" w:eastAsia="Arial" w:hAnsi="Roboto" w:cs="Arial"/>
          <w:b/>
          <w:bCs/>
        </w:rPr>
      </w:pPr>
      <w:proofErr w:type="spellStart"/>
      <w:r w:rsidRPr="00FB572B">
        <w:rPr>
          <w:rFonts w:ascii="Roboto" w:eastAsia="Arial" w:hAnsi="Roboto" w:cs="Arial"/>
          <w:b/>
          <w:bCs/>
        </w:rPr>
        <w:t>hover</w:t>
      </w:r>
      <w:proofErr w:type="spellEnd"/>
      <w:r w:rsidRPr="00FB572B">
        <w:rPr>
          <w:rFonts w:ascii="Roboto" w:eastAsia="Arial" w:hAnsi="Roboto" w:cs="Arial"/>
          <w:b/>
          <w:bCs/>
        </w:rPr>
        <w:t>:</w:t>
      </w:r>
    </w:p>
    <w:p w14:paraId="6E8FF098" w14:textId="4C430FF2" w:rsidR="00FB572B" w:rsidRPr="00954D42" w:rsidRDefault="00FB572B" w:rsidP="00FB572B">
      <w:pPr>
        <w:widowControl w:val="0"/>
        <w:spacing w:line="288" w:lineRule="auto"/>
        <w:rPr>
          <w:rFonts w:ascii="Roboto" w:eastAsia="Arial" w:hAnsi="Roboto" w:cs="Arial"/>
        </w:rPr>
      </w:pPr>
      <w:r w:rsidRPr="00FB572B">
        <w:rPr>
          <w:rFonts w:ascii="Roboto" w:eastAsia="Arial" w:hAnsi="Roboto" w:cs="Arial"/>
        </w:rPr>
        <w:t xml:space="preserve">Menú y enlaces cambian de estado tras </w:t>
      </w:r>
      <w:proofErr w:type="spellStart"/>
      <w:r w:rsidRPr="00FB572B">
        <w:rPr>
          <w:rFonts w:ascii="Roboto" w:eastAsia="Arial" w:hAnsi="Roboto" w:cs="Arial"/>
        </w:rPr>
        <w:t>hover</w:t>
      </w:r>
      <w:proofErr w:type="spellEnd"/>
      <w:r w:rsidRPr="00FB572B">
        <w:rPr>
          <w:rFonts w:ascii="Roboto" w:eastAsia="Arial" w:hAnsi="Roboto" w:cs="Arial"/>
        </w:rPr>
        <w:t>. Revisar video.</w:t>
      </w:r>
    </w:p>
    <w:p w14:paraId="41476ABF" w14:textId="77777777" w:rsidR="003E7822" w:rsidRPr="00954D42" w:rsidRDefault="003E7822" w:rsidP="0013350C">
      <w:pPr>
        <w:pStyle w:val="Prrafodelista1"/>
        <w:ind w:left="0"/>
        <w:rPr>
          <w:rFonts w:ascii="Arial" w:hAnsi="Arial" w:cs="Arial"/>
        </w:rPr>
      </w:pPr>
    </w:p>
    <w:p w14:paraId="6BD6E784" w14:textId="77777777" w:rsidR="003E7822" w:rsidRDefault="003E7822" w:rsidP="0013350C">
      <w:pPr>
        <w:pStyle w:val="Prrafodelista1"/>
        <w:ind w:left="0"/>
        <w:rPr>
          <w:rFonts w:ascii="Arial" w:hAnsi="Arial" w:cs="Arial"/>
          <w:sz w:val="22"/>
          <w:szCs w:val="22"/>
        </w:rPr>
      </w:pPr>
    </w:p>
    <w:p w14:paraId="2E7CB3C2" w14:textId="77777777" w:rsidR="003E7822" w:rsidRDefault="003E7822" w:rsidP="0013350C">
      <w:pPr>
        <w:pStyle w:val="Prrafodelista1"/>
        <w:ind w:left="0"/>
        <w:rPr>
          <w:rFonts w:ascii="Arial" w:hAnsi="Arial" w:cs="Arial"/>
          <w:sz w:val="22"/>
          <w:szCs w:val="22"/>
        </w:rPr>
      </w:pPr>
    </w:p>
    <w:p w14:paraId="0108D63F" w14:textId="77777777" w:rsidR="003E7822" w:rsidRPr="0013350C" w:rsidRDefault="003E7822" w:rsidP="0013350C">
      <w:pPr>
        <w:pStyle w:val="Prrafodelista1"/>
        <w:ind w:left="0"/>
        <w:rPr>
          <w:rFonts w:ascii="Arial" w:hAnsi="Arial" w:cs="Arial"/>
          <w:sz w:val="22"/>
          <w:szCs w:val="22"/>
        </w:rPr>
      </w:pPr>
    </w:p>
    <w:p w14:paraId="6B7979FB" w14:textId="6F35EE3A" w:rsidR="0013350C" w:rsidRPr="0013350C" w:rsidRDefault="0013350C" w:rsidP="0013350C">
      <w:pPr>
        <w:widowControl w:val="0"/>
        <w:spacing w:line="288" w:lineRule="auto"/>
        <w:rPr>
          <w:rFonts w:ascii="Arial" w:eastAsia="Arial" w:hAnsi="Arial" w:cs="Arial"/>
          <w:b/>
          <w:sz w:val="22"/>
          <w:szCs w:val="22"/>
        </w:rPr>
      </w:pPr>
      <w:r w:rsidRPr="0013350C">
        <w:rPr>
          <w:rFonts w:ascii="Arial" w:eastAsia="Arial" w:hAnsi="Arial" w:cs="Arial"/>
          <w:b/>
          <w:sz w:val="22"/>
          <w:szCs w:val="22"/>
        </w:rPr>
        <w:t xml:space="preserve"> </w:t>
      </w:r>
    </w:p>
    <w:p w14:paraId="1CE6FBA2" w14:textId="02BA58A7" w:rsidR="00F45C2A" w:rsidRDefault="003E7822" w:rsidP="0013350C">
      <w:pPr>
        <w:widowControl w:val="0"/>
        <w:spacing w:line="288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br w:type="page"/>
      </w:r>
    </w:p>
    <w:p w14:paraId="2E4975FD" w14:textId="4E14146E" w:rsidR="0013350C" w:rsidRPr="00F45C2A" w:rsidRDefault="00622FF1" w:rsidP="003C781B">
      <w:pPr>
        <w:widowControl w:val="0"/>
        <w:spacing w:line="288" w:lineRule="auto"/>
        <w:ind w:left="2127"/>
        <w:rPr>
          <w:rFonts w:ascii="Roboto" w:eastAsia="Arial" w:hAnsi="Roboto" w:cs="Arial"/>
          <w:b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6FD45EE5" wp14:editId="63759B5F">
            <wp:simplePos x="0" y="0"/>
            <wp:positionH relativeFrom="margin">
              <wp:posOffset>62865</wp:posOffset>
            </wp:positionH>
            <wp:positionV relativeFrom="paragraph">
              <wp:posOffset>9525</wp:posOffset>
            </wp:positionV>
            <wp:extent cx="1178560" cy="7948295"/>
            <wp:effectExtent l="0" t="0" r="2540" b="0"/>
            <wp:wrapThrough wrapText="bothSides">
              <wp:wrapPolygon edited="0">
                <wp:start x="0" y="0"/>
                <wp:lineTo x="0" y="21536"/>
                <wp:lineTo x="21297" y="21536"/>
                <wp:lineTo x="21297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560" cy="7948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50C" w:rsidRPr="00F45C2A">
        <w:rPr>
          <w:rFonts w:ascii="Roboto" w:eastAsia="Arial" w:hAnsi="Roboto" w:cs="Arial"/>
          <w:b/>
          <w:szCs w:val="22"/>
        </w:rPr>
        <w:t>EXTRAPEQUEÑOS</w:t>
      </w:r>
      <w:r w:rsidR="000D0B12">
        <w:rPr>
          <w:rFonts w:ascii="Roboto" w:eastAsia="Arial" w:hAnsi="Roboto" w:cs="Arial"/>
          <w:b/>
          <w:szCs w:val="22"/>
        </w:rPr>
        <w:t xml:space="preserve"> y PEQUEÑOS - SM</w:t>
      </w:r>
    </w:p>
    <w:p w14:paraId="6F09A923" w14:textId="77777777" w:rsidR="003C781B" w:rsidRDefault="003C781B" w:rsidP="003C781B">
      <w:pPr>
        <w:widowControl w:val="0"/>
        <w:spacing w:line="288" w:lineRule="auto"/>
        <w:ind w:left="2127"/>
        <w:rPr>
          <w:rFonts w:ascii="Roboto" w:eastAsia="Arial" w:hAnsi="Roboto" w:cs="Arial"/>
          <w:noProof/>
          <w:szCs w:val="22"/>
        </w:rPr>
      </w:pPr>
    </w:p>
    <w:p w14:paraId="563FBDAD" w14:textId="77777777" w:rsidR="00AA6FD8" w:rsidRPr="001A6317" w:rsidRDefault="00AA6FD8" w:rsidP="00AA6FD8">
      <w:pPr>
        <w:widowControl w:val="0"/>
        <w:spacing w:line="288" w:lineRule="auto"/>
        <w:ind w:left="2127"/>
        <w:rPr>
          <w:rFonts w:ascii="Roboto" w:eastAsia="Arial" w:hAnsi="Roboto" w:cs="Arial"/>
          <w:b/>
          <w:bCs/>
          <w:noProof/>
          <w:szCs w:val="22"/>
        </w:rPr>
      </w:pPr>
      <w:r w:rsidRPr="001A6317">
        <w:rPr>
          <w:rFonts w:ascii="Roboto" w:eastAsia="Arial" w:hAnsi="Roboto" w:cs="Arial"/>
          <w:b/>
          <w:bCs/>
          <w:noProof/>
          <w:szCs w:val="22"/>
        </w:rPr>
        <w:t>Cabezal</w:t>
      </w:r>
    </w:p>
    <w:p w14:paraId="665C86B0" w14:textId="1958CF13" w:rsidR="00AA6FD8" w:rsidRPr="00A72410" w:rsidRDefault="00AA6FD8" w:rsidP="00AA6FD8">
      <w:pPr>
        <w:numPr>
          <w:ilvl w:val="0"/>
          <w:numId w:val="24"/>
        </w:numPr>
        <w:rPr>
          <w:rFonts w:ascii="Roboto" w:eastAsia="Arial" w:hAnsi="Roboto" w:cs="Arial"/>
          <w:szCs w:val="22"/>
        </w:rPr>
      </w:pPr>
      <w:r w:rsidRPr="00A72410">
        <w:rPr>
          <w:rFonts w:ascii="Roboto" w:eastAsia="Arial" w:hAnsi="Roboto" w:cs="Arial"/>
          <w:szCs w:val="22"/>
        </w:rPr>
        <w:t xml:space="preserve">contenedor envolviendo el contenido va de lado </w:t>
      </w:r>
      <w:r>
        <w:rPr>
          <w:rFonts w:ascii="Roboto" w:eastAsia="Arial" w:hAnsi="Roboto" w:cs="Arial"/>
          <w:szCs w:val="22"/>
        </w:rPr>
        <w:t>con borde inferior</w:t>
      </w:r>
    </w:p>
    <w:p w14:paraId="06A7FCE9" w14:textId="375D8234" w:rsidR="00AA6FD8" w:rsidRPr="001A6317" w:rsidRDefault="00AA6FD8" w:rsidP="00AA6FD8">
      <w:pPr>
        <w:widowControl w:val="0"/>
        <w:numPr>
          <w:ilvl w:val="0"/>
          <w:numId w:val="24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 w:rsidRPr="00E16901">
        <w:rPr>
          <w:rFonts w:ascii="Roboto" w:eastAsia="Arial" w:hAnsi="Roboto" w:cs="Arial"/>
          <w:szCs w:val="22"/>
        </w:rPr>
        <w:t xml:space="preserve">el logo ocupa </w:t>
      </w:r>
      <w:r w:rsidR="00330112">
        <w:rPr>
          <w:rFonts w:ascii="Roboto" w:eastAsia="Arial" w:hAnsi="Roboto" w:cs="Arial"/>
          <w:szCs w:val="22"/>
        </w:rPr>
        <w:t>12</w:t>
      </w:r>
      <w:r w:rsidRPr="00E16901">
        <w:rPr>
          <w:rFonts w:ascii="Roboto" w:eastAsia="Arial" w:hAnsi="Roboto" w:cs="Arial"/>
          <w:szCs w:val="22"/>
        </w:rPr>
        <w:t xml:space="preserve"> módulo</w:t>
      </w:r>
      <w:r>
        <w:rPr>
          <w:rFonts w:ascii="Roboto" w:eastAsia="Arial" w:hAnsi="Roboto" w:cs="Arial"/>
          <w:szCs w:val="22"/>
        </w:rPr>
        <w:t>s</w:t>
      </w:r>
    </w:p>
    <w:p w14:paraId="759E2A7E" w14:textId="0012A16F" w:rsidR="00AA6FD8" w:rsidRPr="00353C35" w:rsidRDefault="00AA6FD8" w:rsidP="00AA6FD8">
      <w:pPr>
        <w:widowControl w:val="0"/>
        <w:numPr>
          <w:ilvl w:val="0"/>
          <w:numId w:val="24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 w:rsidRPr="00353C35">
        <w:rPr>
          <w:rFonts w:ascii="Roboto" w:eastAsia="Arial" w:hAnsi="Roboto" w:cs="Arial"/>
          <w:szCs w:val="22"/>
        </w:rPr>
        <w:t xml:space="preserve">el menú ocupa </w:t>
      </w:r>
      <w:r>
        <w:rPr>
          <w:rFonts w:ascii="Roboto" w:eastAsia="Arial" w:hAnsi="Roboto" w:cs="Arial"/>
          <w:szCs w:val="22"/>
        </w:rPr>
        <w:t>12</w:t>
      </w:r>
      <w:r w:rsidRPr="00353C35">
        <w:rPr>
          <w:rFonts w:ascii="Roboto" w:eastAsia="Arial" w:hAnsi="Roboto" w:cs="Arial"/>
          <w:szCs w:val="22"/>
        </w:rPr>
        <w:t xml:space="preserve"> módulos</w:t>
      </w:r>
      <w:r w:rsidR="0034423A">
        <w:rPr>
          <w:rFonts w:ascii="Roboto" w:eastAsia="Arial" w:hAnsi="Roboto" w:cs="Arial"/>
          <w:szCs w:val="22"/>
        </w:rPr>
        <w:t xml:space="preserve"> /</w:t>
      </w:r>
      <w:r w:rsidRPr="00353C35">
        <w:rPr>
          <w:rFonts w:ascii="Roboto" w:eastAsia="Arial" w:hAnsi="Roboto" w:cs="Arial"/>
          <w:szCs w:val="22"/>
        </w:rPr>
        <w:t xml:space="preserve"> cada enlace ocupa </w:t>
      </w:r>
      <w:r>
        <w:rPr>
          <w:rFonts w:ascii="Roboto" w:eastAsia="Arial" w:hAnsi="Roboto" w:cs="Arial"/>
          <w:szCs w:val="22"/>
        </w:rPr>
        <w:t>12</w:t>
      </w:r>
      <w:r w:rsidRPr="00353C35">
        <w:rPr>
          <w:rFonts w:ascii="Roboto" w:eastAsia="Arial" w:hAnsi="Roboto" w:cs="Arial"/>
          <w:szCs w:val="22"/>
        </w:rPr>
        <w:t xml:space="preserve"> módulos</w:t>
      </w:r>
    </w:p>
    <w:p w14:paraId="4FD11849" w14:textId="77777777" w:rsidR="00AA6FD8" w:rsidRPr="00035314" w:rsidRDefault="00AA6FD8" w:rsidP="00AA6FD8">
      <w:pPr>
        <w:widowControl w:val="0"/>
        <w:numPr>
          <w:ilvl w:val="0"/>
          <w:numId w:val="24"/>
        </w:numPr>
        <w:spacing w:line="288" w:lineRule="auto"/>
        <w:rPr>
          <w:rFonts w:ascii="Roboto" w:eastAsia="Arial" w:hAnsi="Roboto" w:cs="Arial"/>
          <w:szCs w:val="22"/>
        </w:rPr>
      </w:pPr>
      <w:r w:rsidRPr="00035314">
        <w:rPr>
          <w:rFonts w:ascii="Roboto" w:eastAsia="Arial" w:hAnsi="Roboto" w:cs="Arial"/>
          <w:szCs w:val="22"/>
        </w:rPr>
        <w:t>El contenido está centrado.</w:t>
      </w:r>
    </w:p>
    <w:p w14:paraId="239D93BE" w14:textId="77777777" w:rsidR="00AA6FD8" w:rsidRPr="00F45C2A" w:rsidRDefault="00AA6FD8" w:rsidP="00AA6FD8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</w:p>
    <w:p w14:paraId="6F39B716" w14:textId="77777777" w:rsidR="00AA6FD8" w:rsidRDefault="00AA6FD8" w:rsidP="00AA6FD8">
      <w:pPr>
        <w:widowControl w:val="0"/>
        <w:spacing w:line="288" w:lineRule="auto"/>
        <w:rPr>
          <w:rFonts w:ascii="Roboto" w:eastAsia="Arial" w:hAnsi="Roboto" w:cs="Arial"/>
          <w:b/>
          <w:bCs/>
          <w:szCs w:val="22"/>
        </w:rPr>
      </w:pPr>
      <w:r>
        <w:rPr>
          <w:rFonts w:ascii="Roboto" w:eastAsia="Arial" w:hAnsi="Roboto" w:cs="Arial"/>
          <w:b/>
          <w:bCs/>
          <w:szCs w:val="22"/>
        </w:rPr>
        <w:t>Especialidades</w:t>
      </w:r>
    </w:p>
    <w:p w14:paraId="1431C9BF" w14:textId="77777777" w:rsidR="00AA6FD8" w:rsidRDefault="00AA6FD8" w:rsidP="00AA6FD8">
      <w:pPr>
        <w:widowControl w:val="0"/>
        <w:numPr>
          <w:ilvl w:val="0"/>
          <w:numId w:val="19"/>
        </w:numPr>
        <w:spacing w:line="288" w:lineRule="auto"/>
        <w:ind w:left="426" w:firstLine="0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En un contenedor fijo</w:t>
      </w:r>
    </w:p>
    <w:p w14:paraId="55155683" w14:textId="77777777" w:rsidR="00AA6FD8" w:rsidRDefault="00AA6FD8" w:rsidP="00AA6FD8">
      <w:pPr>
        <w:widowControl w:val="0"/>
        <w:numPr>
          <w:ilvl w:val="0"/>
          <w:numId w:val="19"/>
        </w:numPr>
        <w:spacing w:line="288" w:lineRule="auto"/>
        <w:ind w:left="426" w:firstLine="0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Titulo ocupa toda la fila</w:t>
      </w:r>
    </w:p>
    <w:p w14:paraId="2EA4CD49" w14:textId="4FFE9BB1" w:rsidR="00AA6FD8" w:rsidRPr="00353C35" w:rsidRDefault="00AA6FD8" w:rsidP="00AA6FD8">
      <w:pPr>
        <w:widowControl w:val="0"/>
        <w:numPr>
          <w:ilvl w:val="0"/>
          <w:numId w:val="19"/>
        </w:numPr>
        <w:spacing w:line="288" w:lineRule="auto"/>
        <w:ind w:left="426" w:firstLine="0"/>
        <w:rPr>
          <w:rFonts w:ascii="Roboto" w:eastAsia="Arial" w:hAnsi="Roboto" w:cs="Arial"/>
          <w:szCs w:val="22"/>
        </w:rPr>
      </w:pPr>
      <w:r w:rsidRPr="00353C35">
        <w:rPr>
          <w:rFonts w:ascii="Roboto" w:eastAsia="Arial" w:hAnsi="Roboto" w:cs="Arial"/>
          <w:szCs w:val="22"/>
        </w:rPr>
        <w:t xml:space="preserve">Cada tipo de </w:t>
      </w:r>
      <w:r>
        <w:rPr>
          <w:rFonts w:ascii="Roboto" w:eastAsia="Arial" w:hAnsi="Roboto" w:cs="Arial"/>
          <w:szCs w:val="22"/>
        </w:rPr>
        <w:t>pan</w:t>
      </w:r>
      <w:r w:rsidRPr="00353C35">
        <w:rPr>
          <w:rFonts w:ascii="Roboto" w:eastAsia="Arial" w:hAnsi="Roboto" w:cs="Arial"/>
          <w:szCs w:val="22"/>
        </w:rPr>
        <w:t xml:space="preserve"> ocupa </w:t>
      </w:r>
      <w:r>
        <w:rPr>
          <w:rFonts w:ascii="Roboto" w:eastAsia="Arial" w:hAnsi="Roboto" w:cs="Arial"/>
          <w:szCs w:val="22"/>
        </w:rPr>
        <w:t>12</w:t>
      </w:r>
      <w:r w:rsidRPr="00353C35">
        <w:rPr>
          <w:rFonts w:ascii="Roboto" w:eastAsia="Arial" w:hAnsi="Roboto" w:cs="Arial"/>
          <w:szCs w:val="22"/>
        </w:rPr>
        <w:t xml:space="preserve"> módulos</w:t>
      </w:r>
    </w:p>
    <w:p w14:paraId="0364405E" w14:textId="4C169051" w:rsidR="00AA6FD8" w:rsidRPr="00AA6FD8" w:rsidRDefault="00AA6FD8" w:rsidP="00AA6FD8">
      <w:pPr>
        <w:widowControl w:val="0"/>
        <w:spacing w:line="288" w:lineRule="auto"/>
        <w:ind w:left="2847"/>
        <w:rPr>
          <w:rFonts w:ascii="Roboto" w:eastAsia="Arial" w:hAnsi="Roboto" w:cs="Arial"/>
          <w:noProof/>
          <w:szCs w:val="22"/>
        </w:rPr>
      </w:pPr>
      <w:r w:rsidRPr="00AA6FD8">
        <w:rPr>
          <w:rFonts w:ascii="Roboto" w:eastAsia="Arial" w:hAnsi="Roboto" w:cs="Arial"/>
          <w:noProof/>
          <w:szCs w:val="22"/>
        </w:rPr>
        <w:t>Solo son visibles los primeros 2</w:t>
      </w:r>
      <w:r w:rsidR="00330112">
        <w:rPr>
          <w:rFonts w:ascii="Roboto" w:eastAsia="Arial" w:hAnsi="Roboto" w:cs="Arial"/>
          <w:noProof/>
          <w:szCs w:val="22"/>
        </w:rPr>
        <w:t xml:space="preserve"> tipos de pan</w:t>
      </w:r>
    </w:p>
    <w:p w14:paraId="3805F744" w14:textId="77777777" w:rsidR="00AA6FD8" w:rsidRDefault="00AA6FD8" w:rsidP="00AA6FD8">
      <w:pPr>
        <w:widowControl w:val="0"/>
        <w:spacing w:before="240" w:line="288" w:lineRule="auto"/>
        <w:rPr>
          <w:rFonts w:ascii="Roboto" w:eastAsia="Arial" w:hAnsi="Roboto" w:cs="Arial"/>
          <w:b/>
          <w:bCs/>
          <w:szCs w:val="22"/>
        </w:rPr>
      </w:pPr>
      <w:r>
        <w:rPr>
          <w:rFonts w:ascii="Roboto" w:eastAsia="Arial" w:hAnsi="Roboto" w:cs="Arial"/>
          <w:b/>
          <w:bCs/>
          <w:szCs w:val="22"/>
        </w:rPr>
        <w:t>El pan…</w:t>
      </w:r>
    </w:p>
    <w:p w14:paraId="57EBD07B" w14:textId="77777777" w:rsidR="00AA6FD8" w:rsidRDefault="00AA6FD8" w:rsidP="00AA6FD8">
      <w:pPr>
        <w:widowControl w:val="0"/>
        <w:numPr>
          <w:ilvl w:val="0"/>
          <w:numId w:val="19"/>
        </w:numPr>
        <w:spacing w:line="288" w:lineRule="auto"/>
        <w:ind w:left="2127" w:firstLine="0"/>
        <w:rPr>
          <w:rFonts w:ascii="Roboto" w:eastAsia="Arial" w:hAnsi="Roboto" w:cs="Arial"/>
          <w:szCs w:val="22"/>
        </w:rPr>
      </w:pPr>
      <w:r w:rsidRPr="001A6317">
        <w:rPr>
          <w:rFonts w:ascii="Roboto" w:eastAsia="Arial" w:hAnsi="Roboto" w:cs="Arial"/>
          <w:szCs w:val="22"/>
        </w:rPr>
        <w:t>Altura 700px</w:t>
      </w:r>
      <w:r>
        <w:rPr>
          <w:rFonts w:ascii="Roboto" w:eastAsia="Arial" w:hAnsi="Roboto" w:cs="Arial"/>
          <w:szCs w:val="22"/>
        </w:rPr>
        <w:t xml:space="preserve">, </w:t>
      </w:r>
      <w:proofErr w:type="spellStart"/>
      <w:r>
        <w:rPr>
          <w:rFonts w:ascii="Roboto" w:eastAsia="Arial" w:hAnsi="Roboto" w:cs="Arial"/>
          <w:szCs w:val="22"/>
        </w:rPr>
        <w:t>padding</w:t>
      </w:r>
      <w:proofErr w:type="spellEnd"/>
      <w:r>
        <w:rPr>
          <w:rFonts w:ascii="Roboto" w:eastAsia="Arial" w:hAnsi="Roboto" w:cs="Arial"/>
          <w:szCs w:val="22"/>
        </w:rPr>
        <w:t xml:space="preserve"> superior 200px</w:t>
      </w:r>
    </w:p>
    <w:p w14:paraId="40C96114" w14:textId="3309D978" w:rsidR="00AA6FD8" w:rsidRPr="00AA6FD8" w:rsidRDefault="00330112" w:rsidP="00140CC8">
      <w:pPr>
        <w:widowControl w:val="0"/>
        <w:numPr>
          <w:ilvl w:val="0"/>
          <w:numId w:val="19"/>
        </w:numPr>
        <w:spacing w:line="288" w:lineRule="auto"/>
        <w:ind w:left="2127" w:firstLine="0"/>
        <w:rPr>
          <w:rFonts w:ascii="Roboto" w:eastAsia="Arial" w:hAnsi="Roboto" w:cs="Arial"/>
          <w:b/>
          <w:bCs/>
          <w:szCs w:val="22"/>
        </w:rPr>
      </w:pPr>
      <w:r>
        <w:rPr>
          <w:rFonts w:ascii="Roboto" w:eastAsia="Arial" w:hAnsi="Roboto" w:cs="Arial"/>
          <w:szCs w:val="22"/>
        </w:rPr>
        <w:t>Contenedor de textos</w:t>
      </w:r>
      <w:r w:rsidR="00AA6FD8" w:rsidRPr="00AA6FD8">
        <w:rPr>
          <w:rFonts w:ascii="Roboto" w:eastAsia="Arial" w:hAnsi="Roboto" w:cs="Arial"/>
          <w:szCs w:val="22"/>
        </w:rPr>
        <w:t xml:space="preserve"> ocupa 11 módulos</w:t>
      </w:r>
    </w:p>
    <w:p w14:paraId="23C8FD28" w14:textId="77777777" w:rsidR="00AA6FD8" w:rsidRDefault="00AA6FD8" w:rsidP="00AA6FD8">
      <w:pPr>
        <w:widowControl w:val="0"/>
        <w:spacing w:line="288" w:lineRule="auto"/>
        <w:rPr>
          <w:rFonts w:ascii="Roboto" w:eastAsia="Arial" w:hAnsi="Roboto" w:cs="Arial"/>
          <w:b/>
          <w:bCs/>
          <w:szCs w:val="22"/>
        </w:rPr>
      </w:pPr>
      <w:r w:rsidRPr="00AA6FD8">
        <w:rPr>
          <w:rFonts w:ascii="Roboto" w:eastAsia="Arial" w:hAnsi="Roboto" w:cs="Arial"/>
          <w:b/>
          <w:bCs/>
          <w:szCs w:val="22"/>
        </w:rPr>
        <w:t>Recibí…</w:t>
      </w:r>
      <w:r>
        <w:rPr>
          <w:rFonts w:ascii="Roboto" w:eastAsia="Arial" w:hAnsi="Roboto" w:cs="Arial"/>
          <w:b/>
          <w:bCs/>
          <w:szCs w:val="22"/>
        </w:rPr>
        <w:tab/>
      </w:r>
    </w:p>
    <w:p w14:paraId="0AE65635" w14:textId="67C24B20" w:rsidR="00AA6FD8" w:rsidRPr="00330112" w:rsidRDefault="00AA6FD8" w:rsidP="00330112">
      <w:pPr>
        <w:pStyle w:val="Prrafodelista"/>
        <w:widowControl w:val="0"/>
        <w:numPr>
          <w:ilvl w:val="0"/>
          <w:numId w:val="26"/>
        </w:numPr>
        <w:spacing w:line="288" w:lineRule="auto"/>
        <w:rPr>
          <w:rFonts w:ascii="Roboto" w:eastAsia="Arial" w:hAnsi="Roboto" w:cs="Arial"/>
          <w:b/>
          <w:bCs/>
          <w:szCs w:val="22"/>
        </w:rPr>
      </w:pPr>
      <w:r w:rsidRPr="00330112">
        <w:rPr>
          <w:rFonts w:ascii="Roboto" w:eastAsia="Arial" w:hAnsi="Roboto" w:cs="Arial"/>
          <w:szCs w:val="22"/>
        </w:rPr>
        <w:t>Formulario ocupa 6 módulos</w:t>
      </w:r>
    </w:p>
    <w:p w14:paraId="4185D2D8" w14:textId="3E6EF79A" w:rsidR="00AA6FD8" w:rsidRPr="00330112" w:rsidRDefault="00AA6FD8" w:rsidP="00330112">
      <w:pPr>
        <w:pStyle w:val="Prrafodelista"/>
        <w:widowControl w:val="0"/>
        <w:numPr>
          <w:ilvl w:val="0"/>
          <w:numId w:val="26"/>
        </w:numPr>
        <w:spacing w:line="288" w:lineRule="auto"/>
        <w:rPr>
          <w:rFonts w:ascii="Roboto" w:eastAsia="Arial" w:hAnsi="Roboto" w:cs="Arial"/>
          <w:szCs w:val="22"/>
        </w:rPr>
      </w:pPr>
      <w:r w:rsidRPr="00330112">
        <w:rPr>
          <w:rFonts w:ascii="Roboto" w:eastAsia="Arial" w:hAnsi="Roboto" w:cs="Arial"/>
          <w:szCs w:val="22"/>
        </w:rPr>
        <w:t>Imagen no es visible</w:t>
      </w:r>
    </w:p>
    <w:p w14:paraId="45F68D06" w14:textId="77777777" w:rsidR="00AA6FD8" w:rsidRDefault="00AA6FD8" w:rsidP="00AA6FD8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</w:p>
    <w:p w14:paraId="1E8CEFE1" w14:textId="77777777" w:rsidR="00AA6FD8" w:rsidRPr="00F45C2A" w:rsidRDefault="00AA6FD8" w:rsidP="00AA6FD8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  <w:r w:rsidRPr="001A6317">
        <w:rPr>
          <w:rFonts w:ascii="Roboto" w:eastAsia="Arial" w:hAnsi="Roboto" w:cs="Arial"/>
          <w:b/>
          <w:bCs/>
          <w:szCs w:val="22"/>
        </w:rPr>
        <w:t>pie</w:t>
      </w:r>
    </w:p>
    <w:p w14:paraId="7C8B8C5A" w14:textId="77777777" w:rsidR="00330112" w:rsidRPr="00330112" w:rsidRDefault="00330112" w:rsidP="00330112">
      <w:pPr>
        <w:pStyle w:val="Prrafodelista"/>
        <w:widowControl w:val="0"/>
        <w:numPr>
          <w:ilvl w:val="0"/>
          <w:numId w:val="25"/>
        </w:numPr>
        <w:spacing w:line="288" w:lineRule="auto"/>
        <w:rPr>
          <w:rFonts w:ascii="Roboto" w:eastAsia="Arial" w:hAnsi="Roboto" w:cs="Arial"/>
          <w:bCs/>
          <w:szCs w:val="22"/>
        </w:rPr>
      </w:pPr>
      <w:r w:rsidRPr="00330112">
        <w:rPr>
          <w:rFonts w:ascii="Roboto" w:eastAsia="Arial" w:hAnsi="Roboto" w:cs="Arial"/>
          <w:bCs/>
          <w:szCs w:val="22"/>
        </w:rPr>
        <w:t>contenedor envolviendo el contenido va de lado a lado con color de fondo</w:t>
      </w:r>
    </w:p>
    <w:p w14:paraId="00A98937" w14:textId="53A1AD8B" w:rsidR="00330112" w:rsidRPr="00330112" w:rsidRDefault="00330112" w:rsidP="00330112">
      <w:pPr>
        <w:pStyle w:val="Prrafodelista"/>
        <w:widowControl w:val="0"/>
        <w:numPr>
          <w:ilvl w:val="0"/>
          <w:numId w:val="25"/>
        </w:numPr>
        <w:spacing w:line="288" w:lineRule="auto"/>
        <w:rPr>
          <w:rFonts w:ascii="Roboto" w:eastAsia="Arial" w:hAnsi="Roboto" w:cs="Arial"/>
          <w:bCs/>
          <w:szCs w:val="22"/>
        </w:rPr>
      </w:pPr>
      <w:r w:rsidRPr="00330112">
        <w:rPr>
          <w:rFonts w:ascii="Roboto" w:eastAsia="Arial" w:hAnsi="Roboto" w:cs="Arial"/>
          <w:bCs/>
          <w:szCs w:val="22"/>
        </w:rPr>
        <w:t>Texto centrado</w:t>
      </w:r>
    </w:p>
    <w:p w14:paraId="67970272" w14:textId="77777777" w:rsidR="00330112" w:rsidRPr="001A6317" w:rsidRDefault="00330112" w:rsidP="00330112">
      <w:pPr>
        <w:widowControl w:val="0"/>
        <w:spacing w:line="288" w:lineRule="auto"/>
        <w:ind w:left="426"/>
        <w:rPr>
          <w:rFonts w:ascii="Roboto" w:eastAsia="Arial" w:hAnsi="Roboto" w:cs="Arial"/>
          <w:bCs/>
          <w:szCs w:val="22"/>
        </w:rPr>
      </w:pPr>
    </w:p>
    <w:p w14:paraId="75184CB3" w14:textId="4E33B7C8" w:rsidR="003C781B" w:rsidRDefault="0013350C" w:rsidP="00A72410">
      <w:pPr>
        <w:widowControl w:val="0"/>
        <w:numPr>
          <w:ilvl w:val="0"/>
          <w:numId w:val="19"/>
        </w:numPr>
        <w:spacing w:line="288" w:lineRule="auto"/>
        <w:ind w:left="426" w:firstLine="0"/>
        <w:rPr>
          <w:rFonts w:ascii="Arial" w:eastAsia="Arial" w:hAnsi="Arial" w:cs="Arial"/>
          <w:b/>
          <w:sz w:val="22"/>
          <w:szCs w:val="22"/>
        </w:rPr>
      </w:pPr>
      <w:r w:rsidRPr="00A72410">
        <w:rPr>
          <w:rFonts w:ascii="Roboto" w:eastAsia="Arial" w:hAnsi="Roboto" w:cs="Arial"/>
          <w:szCs w:val="22"/>
        </w:rPr>
        <w:br w:type="page"/>
      </w:r>
    </w:p>
    <w:p w14:paraId="66721EC1" w14:textId="0DCE6A55" w:rsidR="00A86CCF" w:rsidRDefault="00622FF1" w:rsidP="00A86CCF">
      <w:pPr>
        <w:widowControl w:val="0"/>
        <w:spacing w:line="288" w:lineRule="auto"/>
        <w:ind w:left="2127"/>
        <w:rPr>
          <w:rFonts w:ascii="Roboto" w:eastAsia="Arial" w:hAnsi="Roboto" w:cs="Arial"/>
          <w:noProof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0ADB1B2" wp14:editId="337D1465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2225675" cy="7960360"/>
            <wp:effectExtent l="0" t="0" r="3175" b="2540"/>
            <wp:wrapTight wrapText="bothSides">
              <wp:wrapPolygon edited="0">
                <wp:start x="0" y="0"/>
                <wp:lineTo x="0" y="21555"/>
                <wp:lineTo x="21446" y="21555"/>
                <wp:lineTo x="21446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796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5D045" w14:textId="02C64559" w:rsidR="00451EB1" w:rsidRPr="00F45C2A" w:rsidRDefault="00451EB1" w:rsidP="00451EB1">
      <w:pPr>
        <w:widowControl w:val="0"/>
        <w:spacing w:line="288" w:lineRule="auto"/>
        <w:ind w:left="2127"/>
        <w:rPr>
          <w:rFonts w:ascii="Roboto" w:eastAsia="Arial" w:hAnsi="Roboto" w:cs="Arial"/>
          <w:b/>
          <w:szCs w:val="22"/>
        </w:rPr>
      </w:pPr>
      <w:r>
        <w:rPr>
          <w:rFonts w:ascii="Roboto" w:eastAsia="Arial" w:hAnsi="Roboto" w:cs="Arial"/>
          <w:b/>
          <w:szCs w:val="22"/>
        </w:rPr>
        <w:t>MEDIANOS - MD</w:t>
      </w:r>
    </w:p>
    <w:p w14:paraId="13BF5AD6" w14:textId="77777777" w:rsidR="00067BDA" w:rsidRDefault="00067BDA" w:rsidP="00067BDA">
      <w:pPr>
        <w:widowControl w:val="0"/>
        <w:spacing w:line="288" w:lineRule="auto"/>
        <w:ind w:left="2127"/>
        <w:rPr>
          <w:rFonts w:ascii="Roboto" w:eastAsia="Arial" w:hAnsi="Roboto" w:cs="Arial"/>
          <w:noProof/>
          <w:szCs w:val="22"/>
        </w:rPr>
      </w:pPr>
    </w:p>
    <w:p w14:paraId="2F0C7831" w14:textId="77777777" w:rsidR="00067BDA" w:rsidRPr="001A6317" w:rsidRDefault="00067BDA" w:rsidP="00067BDA">
      <w:pPr>
        <w:widowControl w:val="0"/>
        <w:spacing w:line="288" w:lineRule="auto"/>
        <w:ind w:left="2127"/>
        <w:rPr>
          <w:rFonts w:ascii="Roboto" w:eastAsia="Arial" w:hAnsi="Roboto" w:cs="Arial"/>
          <w:b/>
          <w:bCs/>
          <w:noProof/>
          <w:szCs w:val="22"/>
        </w:rPr>
      </w:pPr>
      <w:r w:rsidRPr="001A6317">
        <w:rPr>
          <w:rFonts w:ascii="Roboto" w:eastAsia="Arial" w:hAnsi="Roboto" w:cs="Arial"/>
          <w:b/>
          <w:bCs/>
          <w:noProof/>
          <w:szCs w:val="22"/>
        </w:rPr>
        <w:t>Cabezal</w:t>
      </w:r>
    </w:p>
    <w:p w14:paraId="0C6BCF56" w14:textId="77777777" w:rsidR="00067BDA" w:rsidRPr="00A72410" w:rsidRDefault="00067BDA" w:rsidP="00067BDA">
      <w:pPr>
        <w:numPr>
          <w:ilvl w:val="0"/>
          <w:numId w:val="24"/>
        </w:numPr>
        <w:rPr>
          <w:rFonts w:ascii="Roboto" w:eastAsia="Arial" w:hAnsi="Roboto" w:cs="Arial"/>
          <w:szCs w:val="22"/>
        </w:rPr>
      </w:pPr>
      <w:r w:rsidRPr="00A72410">
        <w:rPr>
          <w:rFonts w:ascii="Roboto" w:eastAsia="Arial" w:hAnsi="Roboto" w:cs="Arial"/>
          <w:szCs w:val="22"/>
        </w:rPr>
        <w:t xml:space="preserve">contenedor envolviendo el contenido va de lado </w:t>
      </w:r>
      <w:r>
        <w:rPr>
          <w:rFonts w:ascii="Roboto" w:eastAsia="Arial" w:hAnsi="Roboto" w:cs="Arial"/>
          <w:szCs w:val="22"/>
        </w:rPr>
        <w:t>con bordes inferior</w:t>
      </w:r>
    </w:p>
    <w:p w14:paraId="1EFDE06C" w14:textId="254A1256" w:rsidR="00067BDA" w:rsidRPr="001A6317" w:rsidRDefault="00067BDA" w:rsidP="00067BDA">
      <w:pPr>
        <w:widowControl w:val="0"/>
        <w:numPr>
          <w:ilvl w:val="0"/>
          <w:numId w:val="24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 w:rsidRPr="00E16901">
        <w:rPr>
          <w:rFonts w:ascii="Roboto" w:eastAsia="Arial" w:hAnsi="Roboto" w:cs="Arial"/>
          <w:szCs w:val="22"/>
        </w:rPr>
        <w:t xml:space="preserve">el logo ocupa </w:t>
      </w:r>
      <w:r w:rsidR="00AA6FD8">
        <w:rPr>
          <w:rFonts w:ascii="Roboto" w:eastAsia="Arial" w:hAnsi="Roboto" w:cs="Arial"/>
          <w:szCs w:val="22"/>
        </w:rPr>
        <w:t>4</w:t>
      </w:r>
      <w:r w:rsidRPr="00E16901">
        <w:rPr>
          <w:rFonts w:ascii="Roboto" w:eastAsia="Arial" w:hAnsi="Roboto" w:cs="Arial"/>
          <w:szCs w:val="22"/>
        </w:rPr>
        <w:t xml:space="preserve"> módulo</w:t>
      </w:r>
      <w:r>
        <w:rPr>
          <w:rFonts w:ascii="Roboto" w:eastAsia="Arial" w:hAnsi="Roboto" w:cs="Arial"/>
          <w:szCs w:val="22"/>
        </w:rPr>
        <w:t>s</w:t>
      </w:r>
    </w:p>
    <w:p w14:paraId="0C976255" w14:textId="2A36CF05" w:rsidR="00067BDA" w:rsidRPr="00353C35" w:rsidRDefault="00067BDA" w:rsidP="00067BDA">
      <w:pPr>
        <w:widowControl w:val="0"/>
        <w:numPr>
          <w:ilvl w:val="0"/>
          <w:numId w:val="24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 w:rsidRPr="00353C35">
        <w:rPr>
          <w:rFonts w:ascii="Roboto" w:eastAsia="Arial" w:hAnsi="Roboto" w:cs="Arial"/>
          <w:szCs w:val="22"/>
        </w:rPr>
        <w:t xml:space="preserve">el menú ocupa </w:t>
      </w:r>
      <w:r w:rsidR="00AA6FD8">
        <w:rPr>
          <w:rFonts w:ascii="Roboto" w:eastAsia="Arial" w:hAnsi="Roboto" w:cs="Arial"/>
          <w:szCs w:val="22"/>
        </w:rPr>
        <w:t>12</w:t>
      </w:r>
      <w:r w:rsidRPr="00353C35">
        <w:rPr>
          <w:rFonts w:ascii="Roboto" w:eastAsia="Arial" w:hAnsi="Roboto" w:cs="Arial"/>
          <w:szCs w:val="22"/>
        </w:rPr>
        <w:t xml:space="preserve"> módulos</w:t>
      </w:r>
      <w:r w:rsidR="0034423A">
        <w:rPr>
          <w:rFonts w:ascii="Roboto" w:eastAsia="Arial" w:hAnsi="Roboto" w:cs="Arial"/>
          <w:szCs w:val="22"/>
        </w:rPr>
        <w:t xml:space="preserve"> /</w:t>
      </w:r>
      <w:r w:rsidRPr="00353C35">
        <w:rPr>
          <w:rFonts w:ascii="Roboto" w:eastAsia="Arial" w:hAnsi="Roboto" w:cs="Arial"/>
          <w:szCs w:val="22"/>
        </w:rPr>
        <w:t xml:space="preserve"> cada enlace ocupa 4 módulos</w:t>
      </w:r>
    </w:p>
    <w:p w14:paraId="26A41B37" w14:textId="77777777" w:rsidR="00067BDA" w:rsidRPr="00035314" w:rsidRDefault="00067BDA" w:rsidP="00067BDA">
      <w:pPr>
        <w:widowControl w:val="0"/>
        <w:numPr>
          <w:ilvl w:val="0"/>
          <w:numId w:val="24"/>
        </w:numPr>
        <w:spacing w:line="288" w:lineRule="auto"/>
        <w:rPr>
          <w:rFonts w:ascii="Roboto" w:eastAsia="Arial" w:hAnsi="Roboto" w:cs="Arial"/>
          <w:szCs w:val="22"/>
        </w:rPr>
      </w:pPr>
      <w:r w:rsidRPr="00035314">
        <w:rPr>
          <w:rFonts w:ascii="Roboto" w:eastAsia="Arial" w:hAnsi="Roboto" w:cs="Arial"/>
          <w:szCs w:val="22"/>
        </w:rPr>
        <w:t>El contenido está centrado.</w:t>
      </w:r>
    </w:p>
    <w:p w14:paraId="00B4D9A3" w14:textId="77777777" w:rsidR="00067BDA" w:rsidRPr="00F45C2A" w:rsidRDefault="00067BDA" w:rsidP="00067BDA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</w:p>
    <w:p w14:paraId="350DEEB9" w14:textId="77777777" w:rsidR="00067BDA" w:rsidRDefault="00067BDA" w:rsidP="00067BDA">
      <w:pPr>
        <w:widowControl w:val="0"/>
        <w:spacing w:line="288" w:lineRule="auto"/>
        <w:ind w:left="2847"/>
        <w:rPr>
          <w:rFonts w:ascii="Roboto" w:eastAsia="Arial" w:hAnsi="Roboto" w:cs="Arial"/>
          <w:b/>
          <w:bCs/>
          <w:szCs w:val="22"/>
        </w:rPr>
      </w:pPr>
      <w:r>
        <w:rPr>
          <w:rFonts w:ascii="Roboto" w:eastAsia="Arial" w:hAnsi="Roboto" w:cs="Arial"/>
          <w:b/>
          <w:bCs/>
          <w:szCs w:val="22"/>
        </w:rPr>
        <w:t>Especialidades</w:t>
      </w:r>
    </w:p>
    <w:p w14:paraId="728C0500" w14:textId="77777777" w:rsidR="00067BDA" w:rsidRDefault="00067BDA" w:rsidP="00067BDA">
      <w:pPr>
        <w:widowControl w:val="0"/>
        <w:numPr>
          <w:ilvl w:val="0"/>
          <w:numId w:val="19"/>
        </w:numPr>
        <w:spacing w:line="288" w:lineRule="auto"/>
        <w:ind w:left="426" w:firstLine="0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En un contenedor fijo</w:t>
      </w:r>
    </w:p>
    <w:p w14:paraId="00A8B585" w14:textId="77777777" w:rsidR="00067BDA" w:rsidRDefault="00067BDA" w:rsidP="00067BDA">
      <w:pPr>
        <w:widowControl w:val="0"/>
        <w:numPr>
          <w:ilvl w:val="0"/>
          <w:numId w:val="19"/>
        </w:numPr>
        <w:spacing w:line="288" w:lineRule="auto"/>
        <w:ind w:left="426" w:firstLine="0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Titulo ocupa toda la fila</w:t>
      </w:r>
    </w:p>
    <w:p w14:paraId="6BFFCC09" w14:textId="533EF2A7" w:rsidR="00067BDA" w:rsidRPr="00330112" w:rsidRDefault="00067BDA" w:rsidP="000355AB">
      <w:pPr>
        <w:widowControl w:val="0"/>
        <w:numPr>
          <w:ilvl w:val="0"/>
          <w:numId w:val="19"/>
        </w:numPr>
        <w:spacing w:line="288" w:lineRule="auto"/>
        <w:ind w:firstLine="0"/>
        <w:rPr>
          <w:rFonts w:ascii="Roboto" w:eastAsia="Arial" w:hAnsi="Roboto" w:cs="Arial"/>
          <w:b/>
          <w:bCs/>
          <w:noProof/>
          <w:szCs w:val="22"/>
        </w:rPr>
      </w:pPr>
      <w:r w:rsidRPr="00330112">
        <w:rPr>
          <w:rFonts w:ascii="Roboto" w:eastAsia="Arial" w:hAnsi="Roboto" w:cs="Arial"/>
          <w:szCs w:val="22"/>
        </w:rPr>
        <w:t xml:space="preserve">Cada tipo de </w:t>
      </w:r>
      <w:r w:rsidR="00AA6FD8" w:rsidRPr="00330112">
        <w:rPr>
          <w:rFonts w:ascii="Roboto" w:eastAsia="Arial" w:hAnsi="Roboto" w:cs="Arial"/>
          <w:szCs w:val="22"/>
        </w:rPr>
        <w:t>pan</w:t>
      </w:r>
      <w:r w:rsidRPr="00330112">
        <w:rPr>
          <w:rFonts w:ascii="Roboto" w:eastAsia="Arial" w:hAnsi="Roboto" w:cs="Arial"/>
          <w:szCs w:val="22"/>
        </w:rPr>
        <w:t xml:space="preserve"> ocupa 6 módulos</w:t>
      </w:r>
    </w:p>
    <w:p w14:paraId="4F436F1A" w14:textId="77777777" w:rsidR="00067BDA" w:rsidRDefault="00067BDA" w:rsidP="00067BDA">
      <w:pPr>
        <w:widowControl w:val="0"/>
        <w:spacing w:before="240" w:line="288" w:lineRule="auto"/>
        <w:ind w:left="2847"/>
        <w:rPr>
          <w:rFonts w:ascii="Roboto" w:eastAsia="Arial" w:hAnsi="Roboto" w:cs="Arial"/>
          <w:b/>
          <w:bCs/>
          <w:szCs w:val="22"/>
        </w:rPr>
      </w:pPr>
      <w:r>
        <w:rPr>
          <w:rFonts w:ascii="Roboto" w:eastAsia="Arial" w:hAnsi="Roboto" w:cs="Arial"/>
          <w:b/>
          <w:bCs/>
          <w:szCs w:val="22"/>
        </w:rPr>
        <w:t>El pan…</w:t>
      </w:r>
    </w:p>
    <w:p w14:paraId="690A1FC5" w14:textId="77777777" w:rsidR="00067BDA" w:rsidRDefault="00067BDA" w:rsidP="00067BDA">
      <w:pPr>
        <w:widowControl w:val="0"/>
        <w:numPr>
          <w:ilvl w:val="0"/>
          <w:numId w:val="19"/>
        </w:numPr>
        <w:spacing w:line="288" w:lineRule="auto"/>
        <w:ind w:left="2127" w:firstLine="0"/>
        <w:rPr>
          <w:rFonts w:ascii="Roboto" w:eastAsia="Arial" w:hAnsi="Roboto" w:cs="Arial"/>
          <w:szCs w:val="22"/>
        </w:rPr>
      </w:pPr>
      <w:r w:rsidRPr="001A6317">
        <w:rPr>
          <w:rFonts w:ascii="Roboto" w:eastAsia="Arial" w:hAnsi="Roboto" w:cs="Arial"/>
          <w:szCs w:val="22"/>
        </w:rPr>
        <w:t>Altura 700px</w:t>
      </w:r>
      <w:r>
        <w:rPr>
          <w:rFonts w:ascii="Roboto" w:eastAsia="Arial" w:hAnsi="Roboto" w:cs="Arial"/>
          <w:szCs w:val="22"/>
        </w:rPr>
        <w:t xml:space="preserve">, </w:t>
      </w:r>
      <w:proofErr w:type="spellStart"/>
      <w:r>
        <w:rPr>
          <w:rFonts w:ascii="Roboto" w:eastAsia="Arial" w:hAnsi="Roboto" w:cs="Arial"/>
          <w:szCs w:val="22"/>
        </w:rPr>
        <w:t>padding</w:t>
      </w:r>
      <w:proofErr w:type="spellEnd"/>
      <w:r>
        <w:rPr>
          <w:rFonts w:ascii="Roboto" w:eastAsia="Arial" w:hAnsi="Roboto" w:cs="Arial"/>
          <w:szCs w:val="22"/>
        </w:rPr>
        <w:t xml:space="preserve"> superior 200px</w:t>
      </w:r>
    </w:p>
    <w:p w14:paraId="4471B4EA" w14:textId="7E4446D8" w:rsidR="00067BDA" w:rsidRPr="001A6317" w:rsidRDefault="00330112" w:rsidP="00067BDA">
      <w:pPr>
        <w:widowControl w:val="0"/>
        <w:numPr>
          <w:ilvl w:val="0"/>
          <w:numId w:val="19"/>
        </w:numPr>
        <w:spacing w:line="288" w:lineRule="auto"/>
        <w:ind w:left="2127" w:firstLine="0"/>
        <w:rPr>
          <w:rFonts w:ascii="Roboto" w:eastAsia="Arial" w:hAnsi="Roboto" w:cs="Arial"/>
          <w:szCs w:val="22"/>
        </w:rPr>
      </w:pPr>
      <w:r w:rsidRPr="00330112">
        <w:rPr>
          <w:rFonts w:ascii="Roboto" w:eastAsia="Arial" w:hAnsi="Roboto" w:cs="Arial"/>
          <w:szCs w:val="22"/>
        </w:rPr>
        <w:t xml:space="preserve">Contenedor de textos </w:t>
      </w:r>
      <w:r w:rsidR="00067BDA">
        <w:rPr>
          <w:rFonts w:ascii="Roboto" w:eastAsia="Arial" w:hAnsi="Roboto" w:cs="Arial"/>
          <w:szCs w:val="22"/>
        </w:rPr>
        <w:t>ocupa 5 módulos</w:t>
      </w:r>
    </w:p>
    <w:p w14:paraId="59364182" w14:textId="77777777" w:rsidR="00067BDA" w:rsidRPr="00353C35" w:rsidRDefault="00067BDA" w:rsidP="00067BDA">
      <w:pPr>
        <w:widowControl w:val="0"/>
        <w:numPr>
          <w:ilvl w:val="0"/>
          <w:numId w:val="19"/>
        </w:numPr>
        <w:spacing w:line="288" w:lineRule="auto"/>
        <w:ind w:left="2127" w:firstLine="0"/>
        <w:rPr>
          <w:rFonts w:ascii="Roboto" w:eastAsia="Arial" w:hAnsi="Roboto" w:cs="Arial"/>
          <w:szCs w:val="22"/>
        </w:rPr>
      </w:pPr>
    </w:p>
    <w:p w14:paraId="117C0387" w14:textId="77777777" w:rsidR="00067BDA" w:rsidRPr="001A6317" w:rsidRDefault="00067BDA" w:rsidP="00067BDA">
      <w:pPr>
        <w:widowControl w:val="0"/>
        <w:spacing w:line="288" w:lineRule="auto"/>
        <w:rPr>
          <w:rFonts w:ascii="Roboto" w:eastAsia="Arial" w:hAnsi="Roboto" w:cs="Arial"/>
          <w:b/>
          <w:bCs/>
          <w:szCs w:val="22"/>
        </w:rPr>
      </w:pPr>
      <w:r>
        <w:rPr>
          <w:rFonts w:ascii="Roboto" w:eastAsia="Arial" w:hAnsi="Roboto" w:cs="Arial"/>
          <w:b/>
          <w:bCs/>
          <w:szCs w:val="22"/>
        </w:rPr>
        <w:t>Recibí…</w:t>
      </w:r>
    </w:p>
    <w:p w14:paraId="5DA009B7" w14:textId="4BCCE08B" w:rsidR="00067BDA" w:rsidRPr="00330112" w:rsidRDefault="00067BDA" w:rsidP="00330112">
      <w:pPr>
        <w:pStyle w:val="Prrafodelista"/>
        <w:widowControl w:val="0"/>
        <w:numPr>
          <w:ilvl w:val="0"/>
          <w:numId w:val="30"/>
        </w:numPr>
        <w:spacing w:line="288" w:lineRule="auto"/>
        <w:rPr>
          <w:rFonts w:ascii="Roboto" w:eastAsia="Arial" w:hAnsi="Roboto" w:cs="Arial"/>
          <w:szCs w:val="22"/>
        </w:rPr>
      </w:pPr>
      <w:r w:rsidRPr="00330112">
        <w:rPr>
          <w:rFonts w:ascii="Roboto" w:eastAsia="Arial" w:hAnsi="Roboto" w:cs="Arial"/>
          <w:szCs w:val="22"/>
        </w:rPr>
        <w:t xml:space="preserve">Formulario ocupa </w:t>
      </w:r>
      <w:r w:rsidR="00AA6FD8" w:rsidRPr="00330112">
        <w:rPr>
          <w:rFonts w:ascii="Roboto" w:eastAsia="Arial" w:hAnsi="Roboto" w:cs="Arial"/>
          <w:szCs w:val="22"/>
        </w:rPr>
        <w:t>6</w:t>
      </w:r>
      <w:r w:rsidRPr="00330112">
        <w:rPr>
          <w:rFonts w:ascii="Roboto" w:eastAsia="Arial" w:hAnsi="Roboto" w:cs="Arial"/>
          <w:szCs w:val="22"/>
        </w:rPr>
        <w:t xml:space="preserve"> módulos</w:t>
      </w:r>
    </w:p>
    <w:p w14:paraId="5FA189BF" w14:textId="5BBC0708" w:rsidR="00067BDA" w:rsidRPr="00330112" w:rsidRDefault="00067BDA" w:rsidP="00330112">
      <w:pPr>
        <w:pStyle w:val="Prrafodelista"/>
        <w:widowControl w:val="0"/>
        <w:numPr>
          <w:ilvl w:val="0"/>
          <w:numId w:val="30"/>
        </w:numPr>
        <w:spacing w:line="288" w:lineRule="auto"/>
        <w:rPr>
          <w:rFonts w:ascii="Roboto" w:eastAsia="Arial" w:hAnsi="Roboto" w:cs="Arial"/>
          <w:szCs w:val="22"/>
        </w:rPr>
      </w:pPr>
      <w:r w:rsidRPr="00330112">
        <w:rPr>
          <w:rFonts w:ascii="Roboto" w:eastAsia="Arial" w:hAnsi="Roboto" w:cs="Arial"/>
          <w:szCs w:val="22"/>
        </w:rPr>
        <w:t xml:space="preserve">Imagen ocupa </w:t>
      </w:r>
      <w:r w:rsidR="00AA6FD8" w:rsidRPr="00330112">
        <w:rPr>
          <w:rFonts w:ascii="Roboto" w:eastAsia="Arial" w:hAnsi="Roboto" w:cs="Arial"/>
          <w:szCs w:val="22"/>
        </w:rPr>
        <w:t>6</w:t>
      </w:r>
      <w:r w:rsidRPr="00330112">
        <w:rPr>
          <w:rFonts w:ascii="Roboto" w:eastAsia="Arial" w:hAnsi="Roboto" w:cs="Arial"/>
          <w:szCs w:val="22"/>
        </w:rPr>
        <w:t xml:space="preserve"> módulos</w:t>
      </w:r>
    </w:p>
    <w:p w14:paraId="532E3D2D" w14:textId="77777777" w:rsidR="00067BDA" w:rsidRDefault="00067BDA" w:rsidP="00067BDA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</w:p>
    <w:p w14:paraId="2FEDCA8E" w14:textId="77777777" w:rsidR="00067BDA" w:rsidRPr="00F45C2A" w:rsidRDefault="00067BDA" w:rsidP="00067BDA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  <w:r w:rsidRPr="001A6317">
        <w:rPr>
          <w:rFonts w:ascii="Roboto" w:eastAsia="Arial" w:hAnsi="Roboto" w:cs="Arial"/>
          <w:b/>
          <w:bCs/>
          <w:szCs w:val="22"/>
        </w:rPr>
        <w:t>pie</w:t>
      </w:r>
    </w:p>
    <w:p w14:paraId="7D01B767" w14:textId="77777777" w:rsidR="00330112" w:rsidRPr="00330112" w:rsidRDefault="00330112" w:rsidP="00330112">
      <w:pPr>
        <w:pStyle w:val="Prrafodelista"/>
        <w:numPr>
          <w:ilvl w:val="0"/>
          <w:numId w:val="27"/>
        </w:numPr>
        <w:rPr>
          <w:rFonts w:ascii="Calibri" w:hAnsi="Calibri" w:cs="Calibri"/>
          <w:bCs/>
          <w:color w:val="000000"/>
          <w:sz w:val="22"/>
          <w:szCs w:val="22"/>
        </w:rPr>
      </w:pPr>
      <w:r w:rsidRPr="00330112">
        <w:rPr>
          <w:rFonts w:ascii="Calibri" w:hAnsi="Calibri" w:cs="Calibri"/>
          <w:bCs/>
          <w:color w:val="000000"/>
          <w:sz w:val="22"/>
          <w:szCs w:val="22"/>
        </w:rPr>
        <w:t>contenedor envolviendo el contenido va de lado a lado con color de fondo</w:t>
      </w:r>
    </w:p>
    <w:p w14:paraId="45E5EFF1" w14:textId="77777777" w:rsidR="00330112" w:rsidRPr="00330112" w:rsidRDefault="00330112" w:rsidP="00330112">
      <w:pPr>
        <w:pStyle w:val="Prrafodelista"/>
        <w:numPr>
          <w:ilvl w:val="0"/>
          <w:numId w:val="27"/>
        </w:numPr>
        <w:rPr>
          <w:rFonts w:ascii="Calibri" w:hAnsi="Calibri" w:cs="Calibri"/>
          <w:bCs/>
          <w:color w:val="000000"/>
          <w:sz w:val="22"/>
          <w:szCs w:val="22"/>
        </w:rPr>
      </w:pPr>
      <w:r w:rsidRPr="00330112">
        <w:rPr>
          <w:rFonts w:ascii="Calibri" w:hAnsi="Calibri" w:cs="Calibri"/>
          <w:bCs/>
          <w:color w:val="000000"/>
          <w:sz w:val="22"/>
          <w:szCs w:val="22"/>
        </w:rPr>
        <w:t>Texto centrado</w:t>
      </w:r>
    </w:p>
    <w:p w14:paraId="1847F909" w14:textId="77777777" w:rsidR="000D0B12" w:rsidRDefault="000D0B12" w:rsidP="003C781B">
      <w:pPr>
        <w:ind w:left="2127"/>
        <w:rPr>
          <w:rFonts w:ascii="Roboto" w:eastAsia="Arial" w:hAnsi="Roboto" w:cs="Arial"/>
          <w:b/>
          <w:szCs w:val="22"/>
        </w:rPr>
      </w:pPr>
    </w:p>
    <w:p w14:paraId="1C298964" w14:textId="7F6F4BF0" w:rsidR="000D0B12" w:rsidRDefault="000D0B12" w:rsidP="003C781B">
      <w:pPr>
        <w:ind w:left="2127"/>
        <w:rPr>
          <w:rFonts w:ascii="Roboto" w:eastAsia="Arial" w:hAnsi="Roboto" w:cs="Arial"/>
          <w:b/>
          <w:szCs w:val="22"/>
        </w:rPr>
      </w:pPr>
    </w:p>
    <w:p w14:paraId="008880DF" w14:textId="77777777" w:rsidR="000D0B12" w:rsidRDefault="000D0B12" w:rsidP="003C781B">
      <w:pPr>
        <w:ind w:left="2127"/>
        <w:rPr>
          <w:rFonts w:ascii="Roboto" w:eastAsia="Arial" w:hAnsi="Roboto" w:cs="Arial"/>
          <w:b/>
          <w:szCs w:val="22"/>
        </w:rPr>
      </w:pPr>
    </w:p>
    <w:p w14:paraId="0FC49FB1" w14:textId="77777777" w:rsidR="000D0B12" w:rsidRDefault="000D0B12" w:rsidP="003C781B">
      <w:pPr>
        <w:ind w:left="2127"/>
        <w:rPr>
          <w:rFonts w:ascii="Roboto" w:eastAsia="Arial" w:hAnsi="Roboto" w:cs="Arial"/>
          <w:b/>
          <w:szCs w:val="22"/>
        </w:rPr>
      </w:pPr>
    </w:p>
    <w:p w14:paraId="052EF105" w14:textId="728FD0F4" w:rsidR="000D0B12" w:rsidRDefault="000D0B12" w:rsidP="003C781B">
      <w:pPr>
        <w:ind w:left="2127"/>
        <w:rPr>
          <w:rFonts w:ascii="Roboto" w:eastAsia="Arial" w:hAnsi="Roboto" w:cs="Arial"/>
          <w:b/>
          <w:szCs w:val="22"/>
        </w:rPr>
      </w:pPr>
    </w:p>
    <w:p w14:paraId="4D6E77BA" w14:textId="03686158" w:rsidR="00BC3EE8" w:rsidRDefault="00246062" w:rsidP="000D0B12">
      <w:pPr>
        <w:widowControl w:val="0"/>
        <w:spacing w:line="288" w:lineRule="auto"/>
        <w:ind w:left="2127"/>
        <w:rPr>
          <w:rFonts w:ascii="Roboto" w:eastAsia="Arial" w:hAnsi="Roboto" w:cs="Arial"/>
          <w:b/>
          <w:szCs w:val="22"/>
        </w:rPr>
      </w:pPr>
      <w:r>
        <w:rPr>
          <w:rFonts w:ascii="Roboto" w:eastAsia="Arial" w:hAnsi="Roboto" w:cs="Arial"/>
          <w:b/>
          <w:szCs w:val="22"/>
        </w:rPr>
        <w:br w:type="page"/>
      </w:r>
    </w:p>
    <w:p w14:paraId="13164B93" w14:textId="73F0D6EE" w:rsidR="00BC3EE8" w:rsidRDefault="00BC3EE8" w:rsidP="000D0B12">
      <w:pPr>
        <w:widowControl w:val="0"/>
        <w:spacing w:line="288" w:lineRule="auto"/>
        <w:ind w:left="2127"/>
        <w:rPr>
          <w:rFonts w:ascii="Roboto" w:eastAsia="Arial" w:hAnsi="Roboto" w:cs="Arial"/>
          <w:b/>
          <w:szCs w:val="22"/>
        </w:rPr>
      </w:pPr>
    </w:p>
    <w:p w14:paraId="2965E5E7" w14:textId="79726583" w:rsidR="00330112" w:rsidRDefault="00330112" w:rsidP="000D0B12">
      <w:pPr>
        <w:widowControl w:val="0"/>
        <w:spacing w:line="288" w:lineRule="auto"/>
        <w:ind w:left="2127"/>
        <w:rPr>
          <w:rFonts w:ascii="Roboto" w:eastAsia="Arial" w:hAnsi="Roboto" w:cs="Arial"/>
          <w:b/>
          <w:szCs w:val="2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A941350" wp14:editId="428C80B2">
            <wp:simplePos x="0" y="0"/>
            <wp:positionH relativeFrom="page">
              <wp:posOffset>257175</wp:posOffset>
            </wp:positionH>
            <wp:positionV relativeFrom="paragraph">
              <wp:posOffset>187960</wp:posOffset>
            </wp:positionV>
            <wp:extent cx="4792345" cy="6315075"/>
            <wp:effectExtent l="0" t="0" r="8255" b="9525"/>
            <wp:wrapTight wrapText="bothSides">
              <wp:wrapPolygon edited="0">
                <wp:start x="0" y="0"/>
                <wp:lineTo x="0" y="21567"/>
                <wp:lineTo x="21551" y="21567"/>
                <wp:lineTo x="21551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631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1D590" w14:textId="40489C76" w:rsidR="00330112" w:rsidRPr="00F45C2A" w:rsidRDefault="00330112" w:rsidP="000D0B12">
      <w:pPr>
        <w:widowControl w:val="0"/>
        <w:spacing w:line="288" w:lineRule="auto"/>
        <w:ind w:left="2127"/>
        <w:rPr>
          <w:rFonts w:ascii="Roboto" w:eastAsia="Arial" w:hAnsi="Roboto" w:cs="Arial"/>
          <w:b/>
          <w:szCs w:val="22"/>
        </w:rPr>
      </w:pPr>
      <w:r w:rsidRPr="00330112">
        <w:rPr>
          <w:rFonts w:ascii="Roboto" w:eastAsia="Arial" w:hAnsi="Roboto" w:cs="Arial"/>
          <w:b/>
          <w:szCs w:val="22"/>
        </w:rPr>
        <w:t>GRANDES – LG y EXTRA GRANDES – XL XXL</w:t>
      </w:r>
    </w:p>
    <w:p w14:paraId="12B9BAA8" w14:textId="0E9941E9" w:rsidR="00BC3EE8" w:rsidRDefault="00BC3EE8" w:rsidP="00BC3EE8">
      <w:pPr>
        <w:widowControl w:val="0"/>
        <w:spacing w:line="288" w:lineRule="auto"/>
        <w:ind w:left="2127"/>
        <w:rPr>
          <w:rFonts w:ascii="Roboto" w:eastAsia="Arial" w:hAnsi="Roboto" w:cs="Arial"/>
          <w:noProof/>
          <w:szCs w:val="22"/>
        </w:rPr>
      </w:pPr>
    </w:p>
    <w:p w14:paraId="1CB2A29C" w14:textId="61039F82" w:rsidR="0090056F" w:rsidRPr="0034423A" w:rsidRDefault="001A6317" w:rsidP="0034423A">
      <w:pPr>
        <w:widowControl w:val="0"/>
        <w:spacing w:line="288" w:lineRule="auto"/>
        <w:ind w:left="2520"/>
        <w:rPr>
          <w:rFonts w:ascii="Roboto" w:eastAsia="Arial" w:hAnsi="Roboto" w:cs="Arial"/>
          <w:b/>
          <w:bCs/>
          <w:noProof/>
          <w:szCs w:val="22"/>
        </w:rPr>
      </w:pPr>
      <w:r w:rsidRPr="0034423A">
        <w:rPr>
          <w:rFonts w:ascii="Roboto" w:eastAsia="Arial" w:hAnsi="Roboto" w:cs="Arial"/>
          <w:b/>
          <w:bCs/>
          <w:noProof/>
          <w:szCs w:val="22"/>
        </w:rPr>
        <w:t>Cabezal</w:t>
      </w:r>
    </w:p>
    <w:p w14:paraId="5B6A2E1F" w14:textId="77777777" w:rsidR="0034423A" w:rsidRPr="0034423A" w:rsidRDefault="00A72410" w:rsidP="0034423A">
      <w:pPr>
        <w:pStyle w:val="Prrafodelista"/>
        <w:widowControl w:val="0"/>
        <w:numPr>
          <w:ilvl w:val="0"/>
          <w:numId w:val="34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 w:rsidRPr="0034423A">
        <w:rPr>
          <w:rFonts w:ascii="Roboto" w:eastAsia="Arial" w:hAnsi="Roboto" w:cs="Arial"/>
          <w:szCs w:val="22"/>
        </w:rPr>
        <w:t xml:space="preserve">contenedor envolviendo el contenido va de lado </w:t>
      </w:r>
      <w:r w:rsidR="001A6317" w:rsidRPr="0034423A">
        <w:rPr>
          <w:rFonts w:ascii="Roboto" w:eastAsia="Arial" w:hAnsi="Roboto" w:cs="Arial"/>
          <w:szCs w:val="22"/>
        </w:rPr>
        <w:t>con borde</w:t>
      </w:r>
      <w:r w:rsidR="0034423A" w:rsidRPr="0034423A">
        <w:rPr>
          <w:rFonts w:ascii="Roboto" w:eastAsia="Arial" w:hAnsi="Roboto" w:cs="Arial"/>
          <w:szCs w:val="22"/>
        </w:rPr>
        <w:t xml:space="preserve"> </w:t>
      </w:r>
      <w:r w:rsidR="001A6317" w:rsidRPr="0034423A">
        <w:rPr>
          <w:rFonts w:ascii="Roboto" w:eastAsia="Arial" w:hAnsi="Roboto" w:cs="Arial"/>
          <w:szCs w:val="22"/>
        </w:rPr>
        <w:t>inferior</w:t>
      </w:r>
    </w:p>
    <w:p w14:paraId="19B07D1A" w14:textId="0F3766AA" w:rsidR="0090056F" w:rsidRPr="0034423A" w:rsidRDefault="0090056F" w:rsidP="0034423A">
      <w:pPr>
        <w:pStyle w:val="Prrafodelista"/>
        <w:widowControl w:val="0"/>
        <w:numPr>
          <w:ilvl w:val="0"/>
          <w:numId w:val="34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 w:rsidRPr="0034423A">
        <w:rPr>
          <w:rFonts w:ascii="Roboto" w:eastAsia="Arial" w:hAnsi="Roboto" w:cs="Arial"/>
          <w:szCs w:val="22"/>
        </w:rPr>
        <w:t xml:space="preserve">el logo ocupa </w:t>
      </w:r>
      <w:r w:rsidR="00353C35" w:rsidRPr="0034423A">
        <w:rPr>
          <w:rFonts w:ascii="Roboto" w:eastAsia="Arial" w:hAnsi="Roboto" w:cs="Arial"/>
          <w:szCs w:val="22"/>
        </w:rPr>
        <w:t>2</w:t>
      </w:r>
      <w:r w:rsidRPr="0034423A">
        <w:rPr>
          <w:rFonts w:ascii="Roboto" w:eastAsia="Arial" w:hAnsi="Roboto" w:cs="Arial"/>
          <w:szCs w:val="22"/>
        </w:rPr>
        <w:t xml:space="preserve"> módulo</w:t>
      </w:r>
      <w:r w:rsidR="00A72410" w:rsidRPr="0034423A">
        <w:rPr>
          <w:rFonts w:ascii="Roboto" w:eastAsia="Arial" w:hAnsi="Roboto" w:cs="Arial"/>
          <w:szCs w:val="22"/>
        </w:rPr>
        <w:t>s</w:t>
      </w:r>
    </w:p>
    <w:p w14:paraId="34FF7193" w14:textId="05293E32" w:rsidR="00451EB1" w:rsidRPr="0034423A" w:rsidRDefault="001A6317" w:rsidP="0034423A">
      <w:pPr>
        <w:pStyle w:val="Prrafodelista"/>
        <w:widowControl w:val="0"/>
        <w:numPr>
          <w:ilvl w:val="0"/>
          <w:numId w:val="34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 w:rsidRPr="0034423A">
        <w:rPr>
          <w:rFonts w:ascii="Roboto" w:eastAsia="Arial" w:hAnsi="Roboto" w:cs="Arial"/>
          <w:szCs w:val="22"/>
        </w:rPr>
        <w:t xml:space="preserve">el menú ocupa </w:t>
      </w:r>
      <w:r w:rsidR="00941E7C" w:rsidRPr="0034423A">
        <w:rPr>
          <w:rFonts w:ascii="Roboto" w:eastAsia="Arial" w:hAnsi="Roboto" w:cs="Arial"/>
          <w:szCs w:val="22"/>
        </w:rPr>
        <w:t xml:space="preserve">8 </w:t>
      </w:r>
      <w:r w:rsidR="00451EB1" w:rsidRPr="0034423A">
        <w:rPr>
          <w:rFonts w:ascii="Roboto" w:eastAsia="Arial" w:hAnsi="Roboto" w:cs="Arial"/>
          <w:szCs w:val="22"/>
        </w:rPr>
        <w:t>módulos</w:t>
      </w:r>
      <w:r w:rsidR="00353C35" w:rsidRPr="0034423A">
        <w:rPr>
          <w:rFonts w:ascii="Roboto" w:eastAsia="Arial" w:hAnsi="Roboto" w:cs="Arial"/>
          <w:szCs w:val="22"/>
        </w:rPr>
        <w:t xml:space="preserve"> </w:t>
      </w:r>
      <w:r w:rsidR="00451EB1" w:rsidRPr="0034423A">
        <w:rPr>
          <w:rFonts w:ascii="Roboto" w:eastAsia="Arial" w:hAnsi="Roboto" w:cs="Arial"/>
          <w:szCs w:val="22"/>
        </w:rPr>
        <w:t xml:space="preserve">cada enlace ocupa </w:t>
      </w:r>
      <w:r w:rsidR="00941E7C" w:rsidRPr="0034423A">
        <w:rPr>
          <w:rFonts w:ascii="Roboto" w:eastAsia="Arial" w:hAnsi="Roboto" w:cs="Arial"/>
          <w:szCs w:val="22"/>
        </w:rPr>
        <w:t>4</w:t>
      </w:r>
      <w:r w:rsidR="00451EB1" w:rsidRPr="0034423A">
        <w:rPr>
          <w:rFonts w:ascii="Roboto" w:eastAsia="Arial" w:hAnsi="Roboto" w:cs="Arial"/>
          <w:szCs w:val="22"/>
        </w:rPr>
        <w:t xml:space="preserve"> módulos</w:t>
      </w:r>
    </w:p>
    <w:p w14:paraId="219CCCAB" w14:textId="77777777" w:rsidR="0090056F" w:rsidRPr="0034423A" w:rsidRDefault="0090056F" w:rsidP="0034423A">
      <w:pPr>
        <w:pStyle w:val="Prrafodelista"/>
        <w:widowControl w:val="0"/>
        <w:numPr>
          <w:ilvl w:val="0"/>
          <w:numId w:val="34"/>
        </w:numPr>
        <w:spacing w:line="288" w:lineRule="auto"/>
        <w:rPr>
          <w:rFonts w:ascii="Roboto" w:eastAsia="Arial" w:hAnsi="Roboto" w:cs="Arial"/>
          <w:szCs w:val="22"/>
        </w:rPr>
      </w:pPr>
      <w:r w:rsidRPr="0034423A">
        <w:rPr>
          <w:rFonts w:ascii="Roboto" w:eastAsia="Arial" w:hAnsi="Roboto" w:cs="Arial"/>
          <w:szCs w:val="22"/>
        </w:rPr>
        <w:t>El contenido está centrado.</w:t>
      </w:r>
    </w:p>
    <w:p w14:paraId="17647764" w14:textId="77777777" w:rsidR="0090056F" w:rsidRPr="00F45C2A" w:rsidRDefault="0090056F" w:rsidP="0034423A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</w:p>
    <w:p w14:paraId="044504CF" w14:textId="2D8719DD" w:rsidR="0090056F" w:rsidRPr="0034423A" w:rsidRDefault="00353C35" w:rsidP="0034423A">
      <w:pPr>
        <w:pStyle w:val="Prrafodelista"/>
        <w:widowControl w:val="0"/>
        <w:spacing w:line="288" w:lineRule="auto"/>
        <w:ind w:left="3600"/>
        <w:rPr>
          <w:rFonts w:ascii="Roboto" w:eastAsia="Arial" w:hAnsi="Roboto" w:cs="Arial"/>
          <w:b/>
          <w:bCs/>
          <w:szCs w:val="22"/>
        </w:rPr>
      </w:pPr>
      <w:r w:rsidRPr="0034423A">
        <w:rPr>
          <w:rFonts w:ascii="Roboto" w:eastAsia="Arial" w:hAnsi="Roboto" w:cs="Arial"/>
          <w:b/>
          <w:bCs/>
          <w:szCs w:val="22"/>
        </w:rPr>
        <w:t>Especialidades</w:t>
      </w:r>
    </w:p>
    <w:p w14:paraId="2CB49A77" w14:textId="738DB724" w:rsidR="0034423A" w:rsidRPr="0034423A" w:rsidRDefault="00353C35" w:rsidP="0034423A">
      <w:pPr>
        <w:pStyle w:val="Prrafodelista"/>
        <w:widowControl w:val="0"/>
        <w:numPr>
          <w:ilvl w:val="0"/>
          <w:numId w:val="34"/>
        </w:numPr>
        <w:spacing w:line="288" w:lineRule="auto"/>
        <w:rPr>
          <w:rFonts w:ascii="Roboto" w:eastAsia="Arial" w:hAnsi="Roboto" w:cs="Arial"/>
          <w:szCs w:val="22"/>
        </w:rPr>
      </w:pPr>
      <w:r w:rsidRPr="0034423A">
        <w:rPr>
          <w:rFonts w:ascii="Roboto" w:eastAsia="Arial" w:hAnsi="Roboto" w:cs="Arial"/>
          <w:szCs w:val="22"/>
        </w:rPr>
        <w:t>En un contenedor fijo</w:t>
      </w:r>
      <w:r w:rsidR="0034423A" w:rsidRPr="0034423A">
        <w:rPr>
          <w:rFonts w:ascii="Roboto" w:eastAsia="Arial" w:hAnsi="Roboto" w:cs="Arial"/>
          <w:szCs w:val="22"/>
        </w:rPr>
        <w:t xml:space="preserve"> </w:t>
      </w:r>
      <w:r w:rsidRPr="0034423A">
        <w:rPr>
          <w:rFonts w:ascii="Roboto" w:eastAsia="Arial" w:hAnsi="Roboto" w:cs="Arial"/>
          <w:szCs w:val="22"/>
        </w:rPr>
        <w:t>Titulo ocupa toda la fila</w:t>
      </w:r>
    </w:p>
    <w:p w14:paraId="4ACBD424" w14:textId="3EC1D27B" w:rsidR="00353C35" w:rsidRPr="0034423A" w:rsidRDefault="00353C35" w:rsidP="0034423A">
      <w:pPr>
        <w:pStyle w:val="Prrafodelista"/>
        <w:widowControl w:val="0"/>
        <w:numPr>
          <w:ilvl w:val="0"/>
          <w:numId w:val="34"/>
        </w:numPr>
        <w:spacing w:line="288" w:lineRule="auto"/>
        <w:rPr>
          <w:rFonts w:ascii="Roboto" w:eastAsia="Arial" w:hAnsi="Roboto" w:cs="Arial"/>
          <w:szCs w:val="22"/>
        </w:rPr>
      </w:pPr>
      <w:r w:rsidRPr="0034423A">
        <w:rPr>
          <w:rFonts w:ascii="Roboto" w:eastAsia="Arial" w:hAnsi="Roboto" w:cs="Arial"/>
          <w:szCs w:val="22"/>
        </w:rPr>
        <w:t xml:space="preserve">Cada tipo de </w:t>
      </w:r>
      <w:r w:rsidR="00AA6FD8" w:rsidRPr="0034423A">
        <w:rPr>
          <w:rFonts w:ascii="Roboto" w:eastAsia="Arial" w:hAnsi="Roboto" w:cs="Arial"/>
          <w:szCs w:val="22"/>
        </w:rPr>
        <w:t>pan</w:t>
      </w:r>
      <w:r w:rsidRPr="0034423A">
        <w:rPr>
          <w:rFonts w:ascii="Roboto" w:eastAsia="Arial" w:hAnsi="Roboto" w:cs="Arial"/>
          <w:szCs w:val="22"/>
        </w:rPr>
        <w:t xml:space="preserve"> ocupa 4 módulos</w:t>
      </w:r>
    </w:p>
    <w:p w14:paraId="76394E66" w14:textId="1E006407" w:rsidR="0090056F" w:rsidRPr="0034423A" w:rsidRDefault="00353C35" w:rsidP="0034423A">
      <w:pPr>
        <w:pStyle w:val="Prrafodelista"/>
        <w:widowControl w:val="0"/>
        <w:spacing w:before="240" w:line="288" w:lineRule="auto"/>
        <w:ind w:left="3600"/>
        <w:rPr>
          <w:rFonts w:ascii="Roboto" w:eastAsia="Arial" w:hAnsi="Roboto" w:cs="Arial"/>
          <w:b/>
          <w:bCs/>
          <w:szCs w:val="22"/>
        </w:rPr>
      </w:pPr>
      <w:r w:rsidRPr="0034423A">
        <w:rPr>
          <w:rFonts w:ascii="Roboto" w:eastAsia="Arial" w:hAnsi="Roboto" w:cs="Arial"/>
          <w:b/>
          <w:bCs/>
          <w:szCs w:val="22"/>
        </w:rPr>
        <w:t>El pan…</w:t>
      </w:r>
    </w:p>
    <w:p w14:paraId="3BFEB633" w14:textId="56252AAD" w:rsidR="00353C35" w:rsidRPr="0034423A" w:rsidRDefault="00353C35" w:rsidP="0034423A">
      <w:pPr>
        <w:pStyle w:val="Prrafodelista"/>
        <w:widowControl w:val="0"/>
        <w:numPr>
          <w:ilvl w:val="0"/>
          <w:numId w:val="34"/>
        </w:numPr>
        <w:spacing w:line="288" w:lineRule="auto"/>
        <w:rPr>
          <w:rFonts w:ascii="Roboto" w:eastAsia="Arial" w:hAnsi="Roboto" w:cs="Arial"/>
          <w:szCs w:val="22"/>
        </w:rPr>
      </w:pPr>
      <w:r w:rsidRPr="0034423A">
        <w:rPr>
          <w:rFonts w:ascii="Roboto" w:eastAsia="Arial" w:hAnsi="Roboto" w:cs="Arial"/>
          <w:szCs w:val="22"/>
        </w:rPr>
        <w:t>Altura 700px</w:t>
      </w:r>
      <w:r w:rsidR="00067BDA" w:rsidRPr="0034423A">
        <w:rPr>
          <w:rFonts w:ascii="Roboto" w:eastAsia="Arial" w:hAnsi="Roboto" w:cs="Arial"/>
          <w:szCs w:val="22"/>
        </w:rPr>
        <w:t xml:space="preserve">, </w:t>
      </w:r>
      <w:proofErr w:type="spellStart"/>
      <w:r w:rsidR="00067BDA" w:rsidRPr="0034423A">
        <w:rPr>
          <w:rFonts w:ascii="Roboto" w:eastAsia="Arial" w:hAnsi="Roboto" w:cs="Arial"/>
          <w:szCs w:val="22"/>
        </w:rPr>
        <w:t>padding</w:t>
      </w:r>
      <w:proofErr w:type="spellEnd"/>
      <w:r w:rsidR="00067BDA" w:rsidRPr="0034423A">
        <w:rPr>
          <w:rFonts w:ascii="Roboto" w:eastAsia="Arial" w:hAnsi="Roboto" w:cs="Arial"/>
          <w:szCs w:val="22"/>
        </w:rPr>
        <w:t xml:space="preserve"> superior 200px</w:t>
      </w:r>
    </w:p>
    <w:p w14:paraId="08D4AB2F" w14:textId="0955274F" w:rsidR="00353C35" w:rsidRPr="0034423A" w:rsidRDefault="00330112" w:rsidP="0034423A">
      <w:pPr>
        <w:pStyle w:val="Prrafodelista"/>
        <w:widowControl w:val="0"/>
        <w:numPr>
          <w:ilvl w:val="0"/>
          <w:numId w:val="34"/>
        </w:numPr>
        <w:spacing w:line="288" w:lineRule="auto"/>
        <w:rPr>
          <w:rFonts w:ascii="Roboto" w:eastAsia="Arial" w:hAnsi="Roboto" w:cs="Arial"/>
          <w:szCs w:val="22"/>
        </w:rPr>
      </w:pPr>
      <w:r w:rsidRPr="0034423A">
        <w:rPr>
          <w:rFonts w:ascii="Roboto" w:eastAsia="Arial" w:hAnsi="Roboto" w:cs="Arial"/>
          <w:szCs w:val="22"/>
        </w:rPr>
        <w:t xml:space="preserve">Contenedor de textos </w:t>
      </w:r>
      <w:r w:rsidR="00353C35" w:rsidRPr="0034423A">
        <w:rPr>
          <w:rFonts w:ascii="Roboto" w:eastAsia="Arial" w:hAnsi="Roboto" w:cs="Arial"/>
          <w:szCs w:val="22"/>
        </w:rPr>
        <w:t>ocupa 5 módulos</w:t>
      </w:r>
    </w:p>
    <w:p w14:paraId="3CCFBEBA" w14:textId="77777777" w:rsidR="00353C35" w:rsidRPr="00353C35" w:rsidRDefault="00353C35" w:rsidP="0034423A">
      <w:pPr>
        <w:widowControl w:val="0"/>
        <w:spacing w:line="288" w:lineRule="auto"/>
        <w:ind w:left="360"/>
        <w:rPr>
          <w:rFonts w:ascii="Roboto" w:eastAsia="Arial" w:hAnsi="Roboto" w:cs="Arial"/>
          <w:szCs w:val="22"/>
        </w:rPr>
      </w:pPr>
    </w:p>
    <w:p w14:paraId="50D556AE" w14:textId="2E4A3D70" w:rsidR="001A6317" w:rsidRPr="0034423A" w:rsidRDefault="00486BB1" w:rsidP="0034423A">
      <w:pPr>
        <w:pStyle w:val="Prrafodelista"/>
        <w:widowControl w:val="0"/>
        <w:spacing w:line="288" w:lineRule="auto"/>
        <w:ind w:left="720"/>
        <w:rPr>
          <w:rFonts w:ascii="Roboto" w:eastAsia="Arial" w:hAnsi="Roboto" w:cs="Arial"/>
          <w:b/>
          <w:bCs/>
          <w:szCs w:val="22"/>
        </w:rPr>
      </w:pPr>
      <w:r w:rsidRPr="0034423A">
        <w:rPr>
          <w:rFonts w:ascii="Roboto" w:eastAsia="Arial" w:hAnsi="Roboto" w:cs="Arial"/>
          <w:b/>
          <w:bCs/>
          <w:szCs w:val="22"/>
        </w:rPr>
        <w:t>Recibí…</w:t>
      </w:r>
    </w:p>
    <w:p w14:paraId="09D4B322" w14:textId="021EEFEE" w:rsidR="001A6317" w:rsidRPr="0034423A" w:rsidRDefault="001A6317" w:rsidP="0034423A">
      <w:pPr>
        <w:pStyle w:val="Prrafodelista"/>
        <w:widowControl w:val="0"/>
        <w:numPr>
          <w:ilvl w:val="0"/>
          <w:numId w:val="34"/>
        </w:numPr>
        <w:spacing w:line="288" w:lineRule="auto"/>
        <w:jc w:val="both"/>
        <w:rPr>
          <w:rFonts w:ascii="Roboto" w:eastAsia="Arial" w:hAnsi="Roboto" w:cs="Arial"/>
          <w:szCs w:val="22"/>
        </w:rPr>
      </w:pPr>
      <w:r w:rsidRPr="0034423A">
        <w:rPr>
          <w:rFonts w:ascii="Roboto" w:eastAsia="Arial" w:hAnsi="Roboto" w:cs="Arial"/>
          <w:szCs w:val="22"/>
        </w:rPr>
        <w:t>Formulario ocupa 4 módulos</w:t>
      </w:r>
    </w:p>
    <w:p w14:paraId="7BB4B434" w14:textId="77777777" w:rsidR="00486BB1" w:rsidRPr="0034423A" w:rsidRDefault="00486BB1" w:rsidP="0034423A">
      <w:pPr>
        <w:pStyle w:val="Prrafodelista"/>
        <w:widowControl w:val="0"/>
        <w:numPr>
          <w:ilvl w:val="0"/>
          <w:numId w:val="34"/>
        </w:numPr>
        <w:spacing w:line="288" w:lineRule="auto"/>
        <w:jc w:val="both"/>
        <w:rPr>
          <w:rFonts w:ascii="Roboto" w:eastAsia="Arial" w:hAnsi="Roboto" w:cs="Arial"/>
          <w:szCs w:val="22"/>
        </w:rPr>
      </w:pPr>
      <w:r w:rsidRPr="0034423A">
        <w:rPr>
          <w:rFonts w:ascii="Roboto" w:eastAsia="Arial" w:hAnsi="Roboto" w:cs="Arial"/>
          <w:szCs w:val="22"/>
        </w:rPr>
        <w:t>Imagen ocupa 8 módulos</w:t>
      </w:r>
    </w:p>
    <w:p w14:paraId="6E1DAE6B" w14:textId="77777777" w:rsidR="0090056F" w:rsidRDefault="0090056F" w:rsidP="0034423A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</w:p>
    <w:p w14:paraId="03B9290C" w14:textId="1599F49D" w:rsidR="0090056F" w:rsidRPr="0034423A" w:rsidRDefault="001A6317" w:rsidP="0034423A">
      <w:pPr>
        <w:pStyle w:val="Prrafodelista"/>
        <w:widowControl w:val="0"/>
        <w:spacing w:line="288" w:lineRule="auto"/>
        <w:ind w:left="720"/>
        <w:rPr>
          <w:rFonts w:ascii="Roboto" w:eastAsia="Arial" w:hAnsi="Roboto" w:cs="Arial"/>
          <w:szCs w:val="22"/>
        </w:rPr>
      </w:pPr>
      <w:r w:rsidRPr="0034423A">
        <w:rPr>
          <w:rFonts w:ascii="Roboto" w:eastAsia="Arial" w:hAnsi="Roboto" w:cs="Arial"/>
          <w:b/>
          <w:bCs/>
          <w:szCs w:val="22"/>
        </w:rPr>
        <w:t>pie</w:t>
      </w:r>
    </w:p>
    <w:p w14:paraId="7591A3D2" w14:textId="77777777" w:rsidR="00330112" w:rsidRPr="0034423A" w:rsidRDefault="00330112" w:rsidP="0034423A">
      <w:pPr>
        <w:pStyle w:val="Prrafodelista"/>
        <w:numPr>
          <w:ilvl w:val="0"/>
          <w:numId w:val="34"/>
        </w:numPr>
        <w:rPr>
          <w:rFonts w:ascii="Calibri" w:hAnsi="Calibri" w:cs="Calibri"/>
          <w:bCs/>
          <w:color w:val="000000"/>
          <w:sz w:val="22"/>
          <w:szCs w:val="22"/>
        </w:rPr>
      </w:pPr>
      <w:r w:rsidRPr="0034423A">
        <w:rPr>
          <w:rFonts w:ascii="Calibri" w:hAnsi="Calibri" w:cs="Calibri"/>
          <w:bCs/>
          <w:color w:val="000000"/>
          <w:sz w:val="22"/>
          <w:szCs w:val="22"/>
        </w:rPr>
        <w:t>contenedor envolviendo el contenido va de lado a lado con color de fondo</w:t>
      </w:r>
    </w:p>
    <w:p w14:paraId="6F46B36C" w14:textId="77777777" w:rsidR="00330112" w:rsidRPr="0034423A" w:rsidRDefault="00330112" w:rsidP="0034423A">
      <w:pPr>
        <w:pStyle w:val="Prrafodelista"/>
        <w:numPr>
          <w:ilvl w:val="0"/>
          <w:numId w:val="34"/>
        </w:numPr>
        <w:rPr>
          <w:rFonts w:ascii="Calibri" w:hAnsi="Calibri" w:cs="Calibri"/>
          <w:bCs/>
          <w:color w:val="000000"/>
          <w:sz w:val="22"/>
          <w:szCs w:val="22"/>
        </w:rPr>
      </w:pPr>
      <w:r w:rsidRPr="0034423A">
        <w:rPr>
          <w:rFonts w:ascii="Calibri" w:hAnsi="Calibri" w:cs="Calibri"/>
          <w:bCs/>
          <w:color w:val="000000"/>
          <w:sz w:val="22"/>
          <w:szCs w:val="22"/>
        </w:rPr>
        <w:t>Texto centrado</w:t>
      </w:r>
    </w:p>
    <w:p w14:paraId="433BEC00" w14:textId="77777777" w:rsidR="00BC3EE8" w:rsidRPr="001A6317" w:rsidRDefault="00BC3EE8" w:rsidP="00BC3EE8">
      <w:pPr>
        <w:ind w:left="2127"/>
        <w:rPr>
          <w:rFonts w:ascii="Roboto" w:eastAsia="Arial" w:hAnsi="Roboto" w:cs="Arial"/>
          <w:bCs/>
          <w:szCs w:val="22"/>
        </w:rPr>
      </w:pPr>
    </w:p>
    <w:p w14:paraId="6B03F1E8" w14:textId="0D220B9E" w:rsidR="000D0B12" w:rsidRDefault="000D0B12" w:rsidP="000D0B12">
      <w:pPr>
        <w:widowControl w:val="0"/>
        <w:spacing w:line="288" w:lineRule="auto"/>
        <w:ind w:left="2127"/>
        <w:rPr>
          <w:rFonts w:ascii="Roboto" w:eastAsia="Arial" w:hAnsi="Roboto" w:cs="Arial"/>
          <w:noProof/>
          <w:szCs w:val="22"/>
        </w:rPr>
      </w:pPr>
    </w:p>
    <w:sectPr w:rsidR="000D0B12" w:rsidSect="00BF56FC">
      <w:headerReference w:type="default" r:id="rId13"/>
      <w:footerReference w:type="default" r:id="rId14"/>
      <w:pgSz w:w="12242" w:h="15842" w:code="1"/>
      <w:pgMar w:top="1701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D0868" w14:textId="77777777" w:rsidR="005F10DE" w:rsidRDefault="005F10DE">
      <w:r>
        <w:separator/>
      </w:r>
    </w:p>
  </w:endnote>
  <w:endnote w:type="continuationSeparator" w:id="0">
    <w:p w14:paraId="3F6BDF25" w14:textId="77777777" w:rsidR="005F10DE" w:rsidRDefault="005F1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EE66C" w14:textId="77777777" w:rsidR="003B61FC" w:rsidRDefault="003B61FC">
    <w:pPr>
      <w:pStyle w:val="Piedepgina"/>
      <w:pBdr>
        <w:top w:val="single" w:sz="4" w:space="0" w:color="auto"/>
      </w:pBdr>
      <w:ind w:right="46"/>
      <w:jc w:val="right"/>
      <w:rPr>
        <w:rFonts w:ascii="Arial" w:hAnsi="Arial"/>
        <w:snapToGrid w:val="0"/>
        <w:sz w:val="18"/>
      </w:rPr>
    </w:pPr>
    <w:r>
      <w:rPr>
        <w:rFonts w:ascii="Arial" w:hAnsi="Arial"/>
        <w:snapToGrid w:val="0"/>
        <w:sz w:val="18"/>
      </w:rPr>
      <w:t xml:space="preserve">Página </w:t>
    </w:r>
    <w:r w:rsidR="00F71CDB">
      <w:rPr>
        <w:rFonts w:ascii="Arial" w:hAnsi="Arial"/>
        <w:snapToGrid w:val="0"/>
        <w:sz w:val="18"/>
      </w:rPr>
      <w:fldChar w:fldCharType="begin"/>
    </w:r>
    <w:r>
      <w:rPr>
        <w:rFonts w:ascii="Arial" w:hAnsi="Arial"/>
        <w:snapToGrid w:val="0"/>
        <w:sz w:val="18"/>
      </w:rPr>
      <w:instrText xml:space="preserve"> PAGE </w:instrText>
    </w:r>
    <w:r w:rsidR="00F71CDB">
      <w:rPr>
        <w:rFonts w:ascii="Arial" w:hAnsi="Arial"/>
        <w:snapToGrid w:val="0"/>
        <w:sz w:val="18"/>
      </w:rPr>
      <w:fldChar w:fldCharType="separate"/>
    </w:r>
    <w:r w:rsidR="0042501F">
      <w:rPr>
        <w:rFonts w:ascii="Arial" w:hAnsi="Arial"/>
        <w:noProof/>
        <w:snapToGrid w:val="0"/>
        <w:sz w:val="18"/>
      </w:rPr>
      <w:t>5</w:t>
    </w:r>
    <w:r w:rsidR="00F71CDB">
      <w:rPr>
        <w:rFonts w:ascii="Arial" w:hAnsi="Arial"/>
        <w:snapToGrid w:val="0"/>
        <w:sz w:val="18"/>
      </w:rPr>
      <w:fldChar w:fldCharType="end"/>
    </w:r>
    <w:r>
      <w:rPr>
        <w:rFonts w:ascii="Arial" w:hAnsi="Arial"/>
        <w:snapToGrid w:val="0"/>
        <w:sz w:val="18"/>
      </w:rPr>
      <w:t xml:space="preserve"> de </w:t>
    </w:r>
    <w:r w:rsidR="00F71CDB">
      <w:rPr>
        <w:rFonts w:ascii="Arial" w:hAnsi="Arial"/>
        <w:snapToGrid w:val="0"/>
        <w:sz w:val="18"/>
      </w:rPr>
      <w:fldChar w:fldCharType="begin"/>
    </w:r>
    <w:r>
      <w:rPr>
        <w:rFonts w:ascii="Arial" w:hAnsi="Arial"/>
        <w:snapToGrid w:val="0"/>
        <w:sz w:val="18"/>
      </w:rPr>
      <w:instrText xml:space="preserve"> NUMPAGES </w:instrText>
    </w:r>
    <w:r w:rsidR="00F71CDB">
      <w:rPr>
        <w:rFonts w:ascii="Arial" w:hAnsi="Arial"/>
        <w:snapToGrid w:val="0"/>
        <w:sz w:val="18"/>
      </w:rPr>
      <w:fldChar w:fldCharType="separate"/>
    </w:r>
    <w:r w:rsidR="0042501F">
      <w:rPr>
        <w:rFonts w:ascii="Arial" w:hAnsi="Arial"/>
        <w:noProof/>
        <w:snapToGrid w:val="0"/>
        <w:sz w:val="18"/>
      </w:rPr>
      <w:t>5</w:t>
    </w:r>
    <w:r w:rsidR="00F71CDB">
      <w:rPr>
        <w:rFonts w:ascii="Arial" w:hAnsi="Arial"/>
        <w:snapToGrid w:val="0"/>
        <w:sz w:val="18"/>
      </w:rPr>
      <w:fldChar w:fldCharType="end"/>
    </w:r>
  </w:p>
  <w:p w14:paraId="0F8AAC5B" w14:textId="77777777" w:rsidR="003B61FC" w:rsidRDefault="003B61FC">
    <w:pPr>
      <w:pStyle w:val="Piedepgina"/>
      <w:pBdr>
        <w:top w:val="single" w:sz="4" w:space="0" w:color="auto"/>
      </w:pBdr>
      <w:ind w:right="46"/>
      <w:jc w:val="center"/>
      <w:rPr>
        <w:rFonts w:ascii="Arial" w:hAnsi="Arial"/>
        <w:sz w:val="18"/>
      </w:rPr>
    </w:pPr>
    <w:r>
      <w:rPr>
        <w:b/>
        <w:color w:val="000000"/>
        <w:sz w:val="22"/>
      </w:rPr>
      <w:t>Computación - Electrónica - Telecomunicaciones - Sistemas de Información</w:t>
    </w:r>
  </w:p>
  <w:p w14:paraId="5602E0D8" w14:textId="77777777" w:rsidR="003B61FC" w:rsidRDefault="003B61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9A1EF" w14:textId="77777777" w:rsidR="005F10DE" w:rsidRDefault="005F10DE">
      <w:r>
        <w:separator/>
      </w:r>
    </w:p>
  </w:footnote>
  <w:footnote w:type="continuationSeparator" w:id="0">
    <w:p w14:paraId="366EFB08" w14:textId="77777777" w:rsidR="005F10DE" w:rsidRDefault="005F10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D3397" w14:textId="7A4A4D6E" w:rsidR="003B61FC" w:rsidRDefault="004A5FB9">
    <w:pPr>
      <w:pStyle w:val="Encabezado"/>
      <w:pBdr>
        <w:bottom w:val="single" w:sz="4" w:space="1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1913702" wp14:editId="3A6CC83B">
              <wp:simplePos x="0" y="0"/>
              <wp:positionH relativeFrom="column">
                <wp:posOffset>4955540</wp:posOffset>
              </wp:positionH>
              <wp:positionV relativeFrom="paragraph">
                <wp:posOffset>6985</wp:posOffset>
              </wp:positionV>
              <wp:extent cx="1367790" cy="736600"/>
              <wp:effectExtent l="0" t="0" r="0" b="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67790" cy="736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F7FF19" w14:textId="77777777" w:rsidR="003B61FC" w:rsidRDefault="003B61FC">
                          <w:pPr>
                            <w:pStyle w:val="Ttulo9"/>
                          </w:pPr>
                          <w:r>
                            <w:t>Facultad de Ingeniería</w:t>
                          </w:r>
                        </w:p>
                        <w:p w14:paraId="770244D6" w14:textId="77777777" w:rsidR="003B61FC" w:rsidRDefault="003B61FC">
                          <w:pPr>
                            <w:pStyle w:val="Ttulo8"/>
                            <w:jc w:val="left"/>
                            <w:rPr>
                              <w:color w:val="000000"/>
                              <w:sz w:val="16"/>
                            </w:rPr>
                          </w:pPr>
                          <w:r>
                            <w:rPr>
                              <w:color w:val="000000"/>
                              <w:sz w:val="16"/>
                            </w:rPr>
                            <w:t xml:space="preserve">Bernard </w:t>
                          </w:r>
                          <w:proofErr w:type="spellStart"/>
                          <w:r>
                            <w:rPr>
                              <w:color w:val="000000"/>
                              <w:sz w:val="16"/>
                            </w:rPr>
                            <w:t>Wand-Polak</w:t>
                          </w:r>
                          <w:proofErr w:type="spellEnd"/>
                        </w:p>
                        <w:p w14:paraId="2D17AF05" w14:textId="77777777" w:rsidR="003B61FC" w:rsidRDefault="003B61FC">
                          <w:pPr>
                            <w:rPr>
                              <w:color w:val="000000"/>
                              <w:sz w:val="14"/>
                            </w:rPr>
                          </w:pPr>
                          <w:r>
                            <w:rPr>
                              <w:color w:val="000000"/>
                              <w:sz w:val="14"/>
                            </w:rPr>
                            <w:t>Cuareim 1451</w:t>
                          </w:r>
                        </w:p>
                        <w:p w14:paraId="00A20E3D" w14:textId="77777777" w:rsidR="003B61FC" w:rsidRDefault="003B61FC">
                          <w:pPr>
                            <w:rPr>
                              <w:color w:val="000000"/>
                              <w:sz w:val="14"/>
                            </w:rPr>
                          </w:pPr>
                          <w:r>
                            <w:rPr>
                              <w:color w:val="000000"/>
                              <w:sz w:val="14"/>
                            </w:rPr>
                            <w:t>11.100    Montevideo, Uruguay</w:t>
                          </w:r>
                        </w:p>
                        <w:p w14:paraId="6408EF35" w14:textId="77777777" w:rsidR="003B61FC" w:rsidRDefault="003B61FC">
                          <w:pPr>
                            <w:rPr>
                              <w:color w:val="000000"/>
                              <w:sz w:val="14"/>
                            </w:rPr>
                          </w:pPr>
                          <w:r>
                            <w:rPr>
                              <w:color w:val="000000"/>
                              <w:sz w:val="14"/>
                            </w:rPr>
                            <w:t xml:space="preserve">Tel </w:t>
                          </w:r>
                          <w:r w:rsidR="008A1120">
                            <w:rPr>
                              <w:color w:val="000000"/>
                              <w:sz w:val="14"/>
                            </w:rPr>
                            <w:t>2</w:t>
                          </w:r>
                          <w:r>
                            <w:rPr>
                              <w:color w:val="000000"/>
                              <w:sz w:val="14"/>
                            </w:rPr>
                            <w:t xml:space="preserve">902 15 05    Fax </w:t>
                          </w:r>
                          <w:r w:rsidR="008A1120">
                            <w:rPr>
                              <w:color w:val="000000"/>
                              <w:sz w:val="14"/>
                            </w:rPr>
                            <w:t>2</w:t>
                          </w:r>
                          <w:r>
                            <w:rPr>
                              <w:color w:val="000000"/>
                              <w:sz w:val="14"/>
                            </w:rPr>
                            <w:t>908 13 70</w:t>
                          </w:r>
                        </w:p>
                        <w:p w14:paraId="45CDB52C" w14:textId="77777777" w:rsidR="003B61FC" w:rsidRDefault="003B61FC">
                          <w:pPr>
                            <w:rPr>
                              <w:color w:val="000000"/>
                              <w:sz w:val="14"/>
                            </w:rPr>
                          </w:pPr>
                          <w:r>
                            <w:rPr>
                              <w:color w:val="000000"/>
                              <w:sz w:val="14"/>
                            </w:rPr>
                            <w:t>www.ort.edu.uy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913702" id="Rectangle 1" o:spid="_x0000_s1026" style="position:absolute;margin-left:390.2pt;margin-top:.55pt;width:107.7pt;height:5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" o:allowincell="f" filled="f" stroked="f" strokeweight="0">
              <v:textbox inset="0,0,0,0">
                <w:txbxContent>
                  <w:p w14:paraId="5AF7FF19" w14:textId="77777777" w:rsidR="003B61FC" w:rsidRDefault="003B61FC">
                    <w:pPr>
                      <w:pStyle w:val="Ttulo9"/>
                    </w:pPr>
                    <w:r>
                      <w:t>Facultad de Ingeniería</w:t>
                    </w:r>
                  </w:p>
                  <w:p w14:paraId="770244D6" w14:textId="77777777" w:rsidR="003B61FC" w:rsidRDefault="003B61FC">
                    <w:pPr>
                      <w:pStyle w:val="Ttulo8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 xml:space="preserve">Bernard </w:t>
                    </w:r>
                    <w:proofErr w:type="spellStart"/>
                    <w:r>
                      <w:rPr>
                        <w:color w:val="000000"/>
                        <w:sz w:val="16"/>
                      </w:rPr>
                      <w:t>Wand-Polak</w:t>
                    </w:r>
                    <w:proofErr w:type="spellEnd"/>
                  </w:p>
                  <w:p w14:paraId="2D17AF05" w14:textId="77777777" w:rsidR="003B61FC" w:rsidRDefault="003B61FC">
                    <w:pPr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</w:rPr>
                      <w:t>Cuareim 1451</w:t>
                    </w:r>
                  </w:p>
                  <w:p w14:paraId="00A20E3D" w14:textId="77777777" w:rsidR="003B61FC" w:rsidRDefault="003B61FC">
                    <w:pPr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</w:rPr>
                      <w:t>11.100    Montevideo, Uruguay</w:t>
                    </w:r>
                  </w:p>
                  <w:p w14:paraId="6408EF35" w14:textId="77777777" w:rsidR="003B61FC" w:rsidRDefault="003B61FC">
                    <w:pPr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</w:rPr>
                      <w:t xml:space="preserve">Tel </w:t>
                    </w:r>
                    <w:r w:rsidR="008A1120">
                      <w:rPr>
                        <w:color w:val="000000"/>
                        <w:sz w:val="14"/>
                      </w:rPr>
                      <w:t>2</w:t>
                    </w:r>
                    <w:r>
                      <w:rPr>
                        <w:color w:val="000000"/>
                        <w:sz w:val="14"/>
                      </w:rPr>
                      <w:t xml:space="preserve">902 15 05    Fax </w:t>
                    </w:r>
                    <w:r w:rsidR="008A1120">
                      <w:rPr>
                        <w:color w:val="000000"/>
                        <w:sz w:val="14"/>
                      </w:rPr>
                      <w:t>2</w:t>
                    </w:r>
                    <w:r>
                      <w:rPr>
                        <w:color w:val="000000"/>
                        <w:sz w:val="14"/>
                      </w:rPr>
                      <w:t>908 13 70</w:t>
                    </w:r>
                  </w:p>
                  <w:p w14:paraId="45CDB52C" w14:textId="77777777" w:rsidR="003B61FC" w:rsidRDefault="003B61FC">
                    <w:pPr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</w:rPr>
                      <w:t>www.ort.edu.uy</w:t>
                    </w:r>
                  </w:p>
                </w:txbxContent>
              </v:textbox>
            </v:rect>
          </w:pict>
        </mc:Fallback>
      </mc:AlternateContent>
    </w:r>
    <w:r w:rsidR="003B61FC">
      <w:object w:dxaOrig="2446" w:dyaOrig="1090" w14:anchorId="76D6FBA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26.75pt;height:56.25pt" fillcolor="window">
          <v:imagedata r:id="rId1" o:title="" blacklevel="7864f"/>
        </v:shape>
        <o:OLEObject Type="Embed" ProgID="Word.Picture.8" ShapeID="_x0000_i1025" DrawAspect="Content" ObjectID="_1699902105" r:id="rId2"/>
      </w:object>
    </w:r>
  </w:p>
  <w:p w14:paraId="0A70F8EE" w14:textId="77777777" w:rsidR="003B61FC" w:rsidRDefault="003B61FC">
    <w:pPr>
      <w:pStyle w:val="Encabezado"/>
      <w:pBdr>
        <w:bottom w:val="single" w:sz="4" w:space="1" w:color="auto"/>
      </w:pBdr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7DFD"/>
    <w:multiLevelType w:val="multilevel"/>
    <w:tmpl w:val="34EA6C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A867B7"/>
    <w:multiLevelType w:val="multilevel"/>
    <w:tmpl w:val="56BA81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9F769E"/>
    <w:multiLevelType w:val="multilevel"/>
    <w:tmpl w:val="C36ED03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DE05DC"/>
    <w:multiLevelType w:val="multilevel"/>
    <w:tmpl w:val="D9E8243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6C6B38"/>
    <w:multiLevelType w:val="hybridMultilevel"/>
    <w:tmpl w:val="1CA8DD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A052E1"/>
    <w:multiLevelType w:val="multilevel"/>
    <w:tmpl w:val="807C8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780599"/>
    <w:multiLevelType w:val="hybridMultilevel"/>
    <w:tmpl w:val="FD9E3AE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158D07F2"/>
    <w:multiLevelType w:val="hybridMultilevel"/>
    <w:tmpl w:val="1BC0159A"/>
    <w:lvl w:ilvl="0" w:tplc="0C0A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8" w15:restartNumberingAfterBreak="0">
    <w:nsid w:val="167005FB"/>
    <w:multiLevelType w:val="hybridMultilevel"/>
    <w:tmpl w:val="470643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BE0747"/>
    <w:multiLevelType w:val="multilevel"/>
    <w:tmpl w:val="DBC6D8A8"/>
    <w:lvl w:ilvl="0">
      <w:start w:val="1"/>
      <w:numFmt w:val="upp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firstLine="1080"/>
      </w:pPr>
      <w:rPr>
        <w:b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 w15:restartNumberingAfterBreak="0">
    <w:nsid w:val="184A7938"/>
    <w:multiLevelType w:val="hybridMultilevel"/>
    <w:tmpl w:val="7B9ED4DE"/>
    <w:lvl w:ilvl="0" w:tplc="380A0017">
      <w:start w:val="1"/>
      <w:numFmt w:val="lowerLetter"/>
      <w:lvlText w:val="%1)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127774"/>
    <w:multiLevelType w:val="hybridMultilevel"/>
    <w:tmpl w:val="B92AF4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917158"/>
    <w:multiLevelType w:val="hybridMultilevel"/>
    <w:tmpl w:val="34FC3622"/>
    <w:lvl w:ilvl="0" w:tplc="0C0A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3" w15:restartNumberingAfterBreak="0">
    <w:nsid w:val="1E222D3B"/>
    <w:multiLevelType w:val="hybridMultilevel"/>
    <w:tmpl w:val="EA36C9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314ACC"/>
    <w:multiLevelType w:val="multilevel"/>
    <w:tmpl w:val="57D645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2D16473"/>
    <w:multiLevelType w:val="hybridMultilevel"/>
    <w:tmpl w:val="CFFCA9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9658E9"/>
    <w:multiLevelType w:val="hybridMultilevel"/>
    <w:tmpl w:val="646E5218"/>
    <w:lvl w:ilvl="0" w:tplc="0C0A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7" w15:restartNumberingAfterBreak="0">
    <w:nsid w:val="2B0527C6"/>
    <w:multiLevelType w:val="hybridMultilevel"/>
    <w:tmpl w:val="418AD672"/>
    <w:lvl w:ilvl="0" w:tplc="0C0A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8" w15:restartNumberingAfterBreak="0">
    <w:nsid w:val="320D5B76"/>
    <w:multiLevelType w:val="multilevel"/>
    <w:tmpl w:val="EE18CFF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90781B"/>
    <w:multiLevelType w:val="hybridMultilevel"/>
    <w:tmpl w:val="EA38032A"/>
    <w:lvl w:ilvl="0" w:tplc="3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AC7938"/>
    <w:multiLevelType w:val="hybridMultilevel"/>
    <w:tmpl w:val="6E1E08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CE0226"/>
    <w:multiLevelType w:val="multilevel"/>
    <w:tmpl w:val="1F86B7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332287"/>
    <w:multiLevelType w:val="multilevel"/>
    <w:tmpl w:val="83525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CB53A42"/>
    <w:multiLevelType w:val="hybridMultilevel"/>
    <w:tmpl w:val="E146ED4C"/>
    <w:lvl w:ilvl="0" w:tplc="0C0A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4" w15:restartNumberingAfterBreak="0">
    <w:nsid w:val="3FE90CA5"/>
    <w:multiLevelType w:val="hybridMultilevel"/>
    <w:tmpl w:val="8D8CB1AC"/>
    <w:lvl w:ilvl="0" w:tplc="3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6149DE"/>
    <w:multiLevelType w:val="hybridMultilevel"/>
    <w:tmpl w:val="6A083D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1D542B"/>
    <w:multiLevelType w:val="hybridMultilevel"/>
    <w:tmpl w:val="891EAB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9A5A56"/>
    <w:multiLevelType w:val="multilevel"/>
    <w:tmpl w:val="C512BBB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6EB386A"/>
    <w:multiLevelType w:val="hybridMultilevel"/>
    <w:tmpl w:val="DDB61A58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6379A7"/>
    <w:multiLevelType w:val="hybridMultilevel"/>
    <w:tmpl w:val="A8EC132E"/>
    <w:lvl w:ilvl="0" w:tplc="3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315370"/>
    <w:multiLevelType w:val="hybridMultilevel"/>
    <w:tmpl w:val="264CAF6A"/>
    <w:lvl w:ilvl="0" w:tplc="3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A0019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024FC3"/>
    <w:multiLevelType w:val="hybridMultilevel"/>
    <w:tmpl w:val="722EB3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DE469E"/>
    <w:multiLevelType w:val="hybridMultilevel"/>
    <w:tmpl w:val="D34E04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C649BC"/>
    <w:multiLevelType w:val="hybridMultilevel"/>
    <w:tmpl w:val="F92C9C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28"/>
  </w:num>
  <w:num w:numId="4">
    <w:abstractNumId w:val="24"/>
  </w:num>
  <w:num w:numId="5">
    <w:abstractNumId w:val="30"/>
  </w:num>
  <w:num w:numId="6">
    <w:abstractNumId w:val="29"/>
  </w:num>
  <w:num w:numId="7">
    <w:abstractNumId w:val="19"/>
  </w:num>
  <w:num w:numId="8">
    <w:abstractNumId w:val="5"/>
  </w:num>
  <w:num w:numId="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23"/>
  </w:num>
  <w:num w:numId="20">
    <w:abstractNumId w:val="7"/>
  </w:num>
  <w:num w:numId="21">
    <w:abstractNumId w:val="8"/>
  </w:num>
  <w:num w:numId="22">
    <w:abstractNumId w:val="33"/>
  </w:num>
  <w:num w:numId="23">
    <w:abstractNumId w:val="32"/>
  </w:num>
  <w:num w:numId="24">
    <w:abstractNumId w:val="4"/>
  </w:num>
  <w:num w:numId="25">
    <w:abstractNumId w:val="31"/>
  </w:num>
  <w:num w:numId="26">
    <w:abstractNumId w:val="26"/>
  </w:num>
  <w:num w:numId="27">
    <w:abstractNumId w:val="12"/>
  </w:num>
  <w:num w:numId="28">
    <w:abstractNumId w:val="17"/>
  </w:num>
  <w:num w:numId="29">
    <w:abstractNumId w:val="15"/>
  </w:num>
  <w:num w:numId="30">
    <w:abstractNumId w:val="20"/>
  </w:num>
  <w:num w:numId="31">
    <w:abstractNumId w:val="6"/>
  </w:num>
  <w:num w:numId="32">
    <w:abstractNumId w:val="16"/>
  </w:num>
  <w:num w:numId="33">
    <w:abstractNumId w:val="13"/>
  </w:num>
  <w:num w:numId="34">
    <w:abstractNumId w:val="2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CC1"/>
    <w:rsid w:val="00001019"/>
    <w:rsid w:val="0001283A"/>
    <w:rsid w:val="0002320F"/>
    <w:rsid w:val="00027995"/>
    <w:rsid w:val="00030F27"/>
    <w:rsid w:val="000337CE"/>
    <w:rsid w:val="00035314"/>
    <w:rsid w:val="00036451"/>
    <w:rsid w:val="000515FE"/>
    <w:rsid w:val="00064D2F"/>
    <w:rsid w:val="00067BDA"/>
    <w:rsid w:val="000738DB"/>
    <w:rsid w:val="000744A4"/>
    <w:rsid w:val="0008078F"/>
    <w:rsid w:val="0009150F"/>
    <w:rsid w:val="00096436"/>
    <w:rsid w:val="000B5C58"/>
    <w:rsid w:val="000B6566"/>
    <w:rsid w:val="000B6D57"/>
    <w:rsid w:val="000B6DB5"/>
    <w:rsid w:val="000C3BA8"/>
    <w:rsid w:val="000D0B12"/>
    <w:rsid w:val="000D40A1"/>
    <w:rsid w:val="000D7DA7"/>
    <w:rsid w:val="000E20AE"/>
    <w:rsid w:val="000F32FC"/>
    <w:rsid w:val="001151C7"/>
    <w:rsid w:val="001331DD"/>
    <w:rsid w:val="0013350C"/>
    <w:rsid w:val="00136E69"/>
    <w:rsid w:val="00141F72"/>
    <w:rsid w:val="001450D8"/>
    <w:rsid w:val="00146C34"/>
    <w:rsid w:val="00151F39"/>
    <w:rsid w:val="00155729"/>
    <w:rsid w:val="00156844"/>
    <w:rsid w:val="001632DE"/>
    <w:rsid w:val="0017091B"/>
    <w:rsid w:val="00170A52"/>
    <w:rsid w:val="00171589"/>
    <w:rsid w:val="001720DB"/>
    <w:rsid w:val="00172744"/>
    <w:rsid w:val="00182AB3"/>
    <w:rsid w:val="00193668"/>
    <w:rsid w:val="00194439"/>
    <w:rsid w:val="001A40E2"/>
    <w:rsid w:val="001A6317"/>
    <w:rsid w:val="001B6438"/>
    <w:rsid w:val="001C799A"/>
    <w:rsid w:val="001E1B2A"/>
    <w:rsid w:val="001E761A"/>
    <w:rsid w:val="001F412B"/>
    <w:rsid w:val="001F4998"/>
    <w:rsid w:val="001F516F"/>
    <w:rsid w:val="00207FCD"/>
    <w:rsid w:val="00214018"/>
    <w:rsid w:val="0023007C"/>
    <w:rsid w:val="00232152"/>
    <w:rsid w:val="00234562"/>
    <w:rsid w:val="00234704"/>
    <w:rsid w:val="002356B1"/>
    <w:rsid w:val="00243255"/>
    <w:rsid w:val="00245BF6"/>
    <w:rsid w:val="00246062"/>
    <w:rsid w:val="00251C97"/>
    <w:rsid w:val="002532F9"/>
    <w:rsid w:val="00267DD4"/>
    <w:rsid w:val="00280D8C"/>
    <w:rsid w:val="00293572"/>
    <w:rsid w:val="002A59CE"/>
    <w:rsid w:val="002B3D2E"/>
    <w:rsid w:val="002B7A0F"/>
    <w:rsid w:val="002C0742"/>
    <w:rsid w:val="002D20BA"/>
    <w:rsid w:val="002D20D1"/>
    <w:rsid w:val="002E3177"/>
    <w:rsid w:val="002F42D8"/>
    <w:rsid w:val="0030061A"/>
    <w:rsid w:val="0030071A"/>
    <w:rsid w:val="00325086"/>
    <w:rsid w:val="00330112"/>
    <w:rsid w:val="00332F7D"/>
    <w:rsid w:val="00341754"/>
    <w:rsid w:val="0034423A"/>
    <w:rsid w:val="00350A69"/>
    <w:rsid w:val="00352F4E"/>
    <w:rsid w:val="00353C35"/>
    <w:rsid w:val="0036371C"/>
    <w:rsid w:val="003647F8"/>
    <w:rsid w:val="0037472A"/>
    <w:rsid w:val="003A2CB8"/>
    <w:rsid w:val="003B61FC"/>
    <w:rsid w:val="003C0322"/>
    <w:rsid w:val="003C781B"/>
    <w:rsid w:val="003D0EF6"/>
    <w:rsid w:val="003D30B2"/>
    <w:rsid w:val="003D484D"/>
    <w:rsid w:val="003E176E"/>
    <w:rsid w:val="003E5665"/>
    <w:rsid w:val="003E7822"/>
    <w:rsid w:val="003F173C"/>
    <w:rsid w:val="003F5604"/>
    <w:rsid w:val="00403FA8"/>
    <w:rsid w:val="00406FCD"/>
    <w:rsid w:val="00407897"/>
    <w:rsid w:val="004225A2"/>
    <w:rsid w:val="00423D24"/>
    <w:rsid w:val="0042501F"/>
    <w:rsid w:val="00427C74"/>
    <w:rsid w:val="004362F7"/>
    <w:rsid w:val="0043784B"/>
    <w:rsid w:val="004425F0"/>
    <w:rsid w:val="00444EC8"/>
    <w:rsid w:val="00451EB1"/>
    <w:rsid w:val="00452724"/>
    <w:rsid w:val="004530BB"/>
    <w:rsid w:val="00457619"/>
    <w:rsid w:val="00463CAC"/>
    <w:rsid w:val="0046471F"/>
    <w:rsid w:val="00466998"/>
    <w:rsid w:val="00473AE7"/>
    <w:rsid w:val="00473FA4"/>
    <w:rsid w:val="00486BB1"/>
    <w:rsid w:val="004952C1"/>
    <w:rsid w:val="004A0D41"/>
    <w:rsid w:val="004A5FB9"/>
    <w:rsid w:val="004B46AC"/>
    <w:rsid w:val="004C1D28"/>
    <w:rsid w:val="004C5FEF"/>
    <w:rsid w:val="004D67FB"/>
    <w:rsid w:val="004E0F1A"/>
    <w:rsid w:val="004E5ACB"/>
    <w:rsid w:val="004E7B18"/>
    <w:rsid w:val="004F23E1"/>
    <w:rsid w:val="004F2F2F"/>
    <w:rsid w:val="004F4017"/>
    <w:rsid w:val="00502B7A"/>
    <w:rsid w:val="0050394D"/>
    <w:rsid w:val="0051092A"/>
    <w:rsid w:val="0051300F"/>
    <w:rsid w:val="00553416"/>
    <w:rsid w:val="0055713E"/>
    <w:rsid w:val="00560641"/>
    <w:rsid w:val="005622CB"/>
    <w:rsid w:val="0056499E"/>
    <w:rsid w:val="0057539D"/>
    <w:rsid w:val="00576DFA"/>
    <w:rsid w:val="00592780"/>
    <w:rsid w:val="00595676"/>
    <w:rsid w:val="00596425"/>
    <w:rsid w:val="005A7F29"/>
    <w:rsid w:val="005C5696"/>
    <w:rsid w:val="005D2128"/>
    <w:rsid w:val="005D3115"/>
    <w:rsid w:val="005D3F5C"/>
    <w:rsid w:val="005D64EF"/>
    <w:rsid w:val="005D71EF"/>
    <w:rsid w:val="005E07F5"/>
    <w:rsid w:val="005E2597"/>
    <w:rsid w:val="005E4535"/>
    <w:rsid w:val="005F10DE"/>
    <w:rsid w:val="005F3F8D"/>
    <w:rsid w:val="005F4BE4"/>
    <w:rsid w:val="005F55E6"/>
    <w:rsid w:val="00606001"/>
    <w:rsid w:val="006176B6"/>
    <w:rsid w:val="00620FD3"/>
    <w:rsid w:val="00622FF1"/>
    <w:rsid w:val="00626581"/>
    <w:rsid w:val="0063386E"/>
    <w:rsid w:val="00640496"/>
    <w:rsid w:val="00645BDA"/>
    <w:rsid w:val="0064697F"/>
    <w:rsid w:val="006554AA"/>
    <w:rsid w:val="006577E5"/>
    <w:rsid w:val="006621EE"/>
    <w:rsid w:val="00674185"/>
    <w:rsid w:val="006748C9"/>
    <w:rsid w:val="00676440"/>
    <w:rsid w:val="00677490"/>
    <w:rsid w:val="00677E90"/>
    <w:rsid w:val="00680712"/>
    <w:rsid w:val="006870D2"/>
    <w:rsid w:val="00691B9A"/>
    <w:rsid w:val="00691E1B"/>
    <w:rsid w:val="006A4787"/>
    <w:rsid w:val="006A777B"/>
    <w:rsid w:val="006B3AF9"/>
    <w:rsid w:val="006B51DE"/>
    <w:rsid w:val="006B71B5"/>
    <w:rsid w:val="006D30F4"/>
    <w:rsid w:val="006E1527"/>
    <w:rsid w:val="006E15D4"/>
    <w:rsid w:val="006E4331"/>
    <w:rsid w:val="006E539B"/>
    <w:rsid w:val="006E7AAD"/>
    <w:rsid w:val="006F02B4"/>
    <w:rsid w:val="006F614B"/>
    <w:rsid w:val="006F67A8"/>
    <w:rsid w:val="0070038E"/>
    <w:rsid w:val="00701D60"/>
    <w:rsid w:val="00705D71"/>
    <w:rsid w:val="00713E7F"/>
    <w:rsid w:val="00715A47"/>
    <w:rsid w:val="00717ACF"/>
    <w:rsid w:val="00717C8A"/>
    <w:rsid w:val="007214E2"/>
    <w:rsid w:val="00730845"/>
    <w:rsid w:val="0074003E"/>
    <w:rsid w:val="0074080F"/>
    <w:rsid w:val="00743264"/>
    <w:rsid w:val="00745706"/>
    <w:rsid w:val="007459D0"/>
    <w:rsid w:val="00754760"/>
    <w:rsid w:val="00757001"/>
    <w:rsid w:val="00762D8D"/>
    <w:rsid w:val="007725ED"/>
    <w:rsid w:val="007733D6"/>
    <w:rsid w:val="00775B82"/>
    <w:rsid w:val="007A18BB"/>
    <w:rsid w:val="007A5842"/>
    <w:rsid w:val="007C195A"/>
    <w:rsid w:val="007C28A3"/>
    <w:rsid w:val="007C366C"/>
    <w:rsid w:val="007D1883"/>
    <w:rsid w:val="007E3FF6"/>
    <w:rsid w:val="007E4E96"/>
    <w:rsid w:val="007F0CDE"/>
    <w:rsid w:val="007F6F27"/>
    <w:rsid w:val="008014A1"/>
    <w:rsid w:val="00805447"/>
    <w:rsid w:val="00807EC8"/>
    <w:rsid w:val="00810324"/>
    <w:rsid w:val="008219A6"/>
    <w:rsid w:val="00830A98"/>
    <w:rsid w:val="00870F7D"/>
    <w:rsid w:val="00881E8B"/>
    <w:rsid w:val="0089646D"/>
    <w:rsid w:val="008A08E2"/>
    <w:rsid w:val="008A1120"/>
    <w:rsid w:val="008A6F09"/>
    <w:rsid w:val="008A7B07"/>
    <w:rsid w:val="008B38BA"/>
    <w:rsid w:val="008C2CB9"/>
    <w:rsid w:val="008C2CBF"/>
    <w:rsid w:val="008C2CC9"/>
    <w:rsid w:val="008D2B9F"/>
    <w:rsid w:val="008D30F3"/>
    <w:rsid w:val="008D31AB"/>
    <w:rsid w:val="008D52D8"/>
    <w:rsid w:val="008D7775"/>
    <w:rsid w:val="008D7A29"/>
    <w:rsid w:val="008E2787"/>
    <w:rsid w:val="008E75C0"/>
    <w:rsid w:val="008E7C3D"/>
    <w:rsid w:val="008F02C1"/>
    <w:rsid w:val="008F1A95"/>
    <w:rsid w:val="008F4948"/>
    <w:rsid w:val="008F6E13"/>
    <w:rsid w:val="008F7222"/>
    <w:rsid w:val="0090056F"/>
    <w:rsid w:val="0090246D"/>
    <w:rsid w:val="00904732"/>
    <w:rsid w:val="00904755"/>
    <w:rsid w:val="0090604A"/>
    <w:rsid w:val="00906579"/>
    <w:rsid w:val="00907E5E"/>
    <w:rsid w:val="0091273D"/>
    <w:rsid w:val="00912F2B"/>
    <w:rsid w:val="00914B20"/>
    <w:rsid w:val="00915F7C"/>
    <w:rsid w:val="00917205"/>
    <w:rsid w:val="0092195F"/>
    <w:rsid w:val="00941E7C"/>
    <w:rsid w:val="009538FB"/>
    <w:rsid w:val="00954D42"/>
    <w:rsid w:val="00966AD6"/>
    <w:rsid w:val="009763C2"/>
    <w:rsid w:val="00976E3F"/>
    <w:rsid w:val="00981718"/>
    <w:rsid w:val="0099180A"/>
    <w:rsid w:val="009A0768"/>
    <w:rsid w:val="009A5129"/>
    <w:rsid w:val="009B3F70"/>
    <w:rsid w:val="009C193B"/>
    <w:rsid w:val="009C7BE4"/>
    <w:rsid w:val="009E02A0"/>
    <w:rsid w:val="009E1D14"/>
    <w:rsid w:val="009E4B4B"/>
    <w:rsid w:val="009E55A7"/>
    <w:rsid w:val="009F57FA"/>
    <w:rsid w:val="009F5F69"/>
    <w:rsid w:val="00A05CB5"/>
    <w:rsid w:val="00A1713B"/>
    <w:rsid w:val="00A17F9A"/>
    <w:rsid w:val="00A23C4C"/>
    <w:rsid w:val="00A27C67"/>
    <w:rsid w:val="00A32326"/>
    <w:rsid w:val="00A3433D"/>
    <w:rsid w:val="00A358A2"/>
    <w:rsid w:val="00A366A1"/>
    <w:rsid w:val="00A378C8"/>
    <w:rsid w:val="00A441D3"/>
    <w:rsid w:val="00A622D4"/>
    <w:rsid w:val="00A65189"/>
    <w:rsid w:val="00A72410"/>
    <w:rsid w:val="00A73DA1"/>
    <w:rsid w:val="00A83935"/>
    <w:rsid w:val="00A86CCF"/>
    <w:rsid w:val="00A93BCE"/>
    <w:rsid w:val="00A96D66"/>
    <w:rsid w:val="00AA6FD8"/>
    <w:rsid w:val="00AA7851"/>
    <w:rsid w:val="00AB2D9C"/>
    <w:rsid w:val="00AC3984"/>
    <w:rsid w:val="00AC45BD"/>
    <w:rsid w:val="00AD32AC"/>
    <w:rsid w:val="00AD4773"/>
    <w:rsid w:val="00AE3D06"/>
    <w:rsid w:val="00AE45F5"/>
    <w:rsid w:val="00AF136B"/>
    <w:rsid w:val="00AF4125"/>
    <w:rsid w:val="00AF5E36"/>
    <w:rsid w:val="00B0129F"/>
    <w:rsid w:val="00B13DCA"/>
    <w:rsid w:val="00B36A47"/>
    <w:rsid w:val="00B42976"/>
    <w:rsid w:val="00B54F62"/>
    <w:rsid w:val="00B57C25"/>
    <w:rsid w:val="00B75024"/>
    <w:rsid w:val="00B76D6E"/>
    <w:rsid w:val="00B80364"/>
    <w:rsid w:val="00B80834"/>
    <w:rsid w:val="00B9732A"/>
    <w:rsid w:val="00BB1EFC"/>
    <w:rsid w:val="00BB4E4B"/>
    <w:rsid w:val="00BB7DD0"/>
    <w:rsid w:val="00BB7DED"/>
    <w:rsid w:val="00BC00EA"/>
    <w:rsid w:val="00BC3EE8"/>
    <w:rsid w:val="00BC468D"/>
    <w:rsid w:val="00BC6295"/>
    <w:rsid w:val="00BC69DE"/>
    <w:rsid w:val="00BD408F"/>
    <w:rsid w:val="00BF159E"/>
    <w:rsid w:val="00BF2B06"/>
    <w:rsid w:val="00BF3CD3"/>
    <w:rsid w:val="00BF56FC"/>
    <w:rsid w:val="00BF692A"/>
    <w:rsid w:val="00BF749F"/>
    <w:rsid w:val="00C04AEE"/>
    <w:rsid w:val="00C05E04"/>
    <w:rsid w:val="00C100DB"/>
    <w:rsid w:val="00C17F17"/>
    <w:rsid w:val="00C246F9"/>
    <w:rsid w:val="00C32C23"/>
    <w:rsid w:val="00C52075"/>
    <w:rsid w:val="00C53297"/>
    <w:rsid w:val="00C55CC1"/>
    <w:rsid w:val="00C56AB6"/>
    <w:rsid w:val="00C66E59"/>
    <w:rsid w:val="00C676C9"/>
    <w:rsid w:val="00C75E95"/>
    <w:rsid w:val="00C76531"/>
    <w:rsid w:val="00C76839"/>
    <w:rsid w:val="00C77D34"/>
    <w:rsid w:val="00C84B77"/>
    <w:rsid w:val="00C92CE3"/>
    <w:rsid w:val="00CA0645"/>
    <w:rsid w:val="00CA0DCA"/>
    <w:rsid w:val="00CC1BC2"/>
    <w:rsid w:val="00CC25AE"/>
    <w:rsid w:val="00CD2399"/>
    <w:rsid w:val="00CE0775"/>
    <w:rsid w:val="00CE1C81"/>
    <w:rsid w:val="00CE4678"/>
    <w:rsid w:val="00CE4931"/>
    <w:rsid w:val="00CE5BB8"/>
    <w:rsid w:val="00CF0CE0"/>
    <w:rsid w:val="00CF1D55"/>
    <w:rsid w:val="00CF2551"/>
    <w:rsid w:val="00CF75FE"/>
    <w:rsid w:val="00CF77F2"/>
    <w:rsid w:val="00D07794"/>
    <w:rsid w:val="00D13B47"/>
    <w:rsid w:val="00D14046"/>
    <w:rsid w:val="00D26D89"/>
    <w:rsid w:val="00D3127F"/>
    <w:rsid w:val="00D31455"/>
    <w:rsid w:val="00D41482"/>
    <w:rsid w:val="00D73817"/>
    <w:rsid w:val="00D74434"/>
    <w:rsid w:val="00D77CF8"/>
    <w:rsid w:val="00D80706"/>
    <w:rsid w:val="00D93208"/>
    <w:rsid w:val="00D95F20"/>
    <w:rsid w:val="00DA16F7"/>
    <w:rsid w:val="00DA5EE4"/>
    <w:rsid w:val="00DB26A5"/>
    <w:rsid w:val="00DB463F"/>
    <w:rsid w:val="00DB7FB8"/>
    <w:rsid w:val="00DC10DE"/>
    <w:rsid w:val="00DC32DC"/>
    <w:rsid w:val="00DC3FC1"/>
    <w:rsid w:val="00DD4E84"/>
    <w:rsid w:val="00DD7C0B"/>
    <w:rsid w:val="00DE6F13"/>
    <w:rsid w:val="00E05FB4"/>
    <w:rsid w:val="00E16901"/>
    <w:rsid w:val="00E3135D"/>
    <w:rsid w:val="00E32DC1"/>
    <w:rsid w:val="00E33F02"/>
    <w:rsid w:val="00E400B8"/>
    <w:rsid w:val="00E53B02"/>
    <w:rsid w:val="00E56BC7"/>
    <w:rsid w:val="00E620F8"/>
    <w:rsid w:val="00E72099"/>
    <w:rsid w:val="00E80DFB"/>
    <w:rsid w:val="00E864C2"/>
    <w:rsid w:val="00E910EA"/>
    <w:rsid w:val="00E91513"/>
    <w:rsid w:val="00EA12EF"/>
    <w:rsid w:val="00EB1215"/>
    <w:rsid w:val="00EC3769"/>
    <w:rsid w:val="00EC6033"/>
    <w:rsid w:val="00EC7C58"/>
    <w:rsid w:val="00EE01BF"/>
    <w:rsid w:val="00EE45BC"/>
    <w:rsid w:val="00EE4E6D"/>
    <w:rsid w:val="00EE4E80"/>
    <w:rsid w:val="00EE6741"/>
    <w:rsid w:val="00EF1F7E"/>
    <w:rsid w:val="00EF677E"/>
    <w:rsid w:val="00F00CE9"/>
    <w:rsid w:val="00F010BB"/>
    <w:rsid w:val="00F15BD9"/>
    <w:rsid w:val="00F17F58"/>
    <w:rsid w:val="00F4092A"/>
    <w:rsid w:val="00F434A3"/>
    <w:rsid w:val="00F45C2A"/>
    <w:rsid w:val="00F5237F"/>
    <w:rsid w:val="00F538D9"/>
    <w:rsid w:val="00F63F23"/>
    <w:rsid w:val="00F640BE"/>
    <w:rsid w:val="00F66B6C"/>
    <w:rsid w:val="00F71CDB"/>
    <w:rsid w:val="00F913F8"/>
    <w:rsid w:val="00F9387A"/>
    <w:rsid w:val="00FA0BDF"/>
    <w:rsid w:val="00FA5A34"/>
    <w:rsid w:val="00FB572B"/>
    <w:rsid w:val="00FB79BA"/>
    <w:rsid w:val="00FB7D1E"/>
    <w:rsid w:val="00FC5299"/>
    <w:rsid w:val="00FE0703"/>
    <w:rsid w:val="00FE3545"/>
    <w:rsid w:val="00FF31AA"/>
    <w:rsid w:val="0173AE65"/>
    <w:rsid w:val="0D441C79"/>
    <w:rsid w:val="0E627787"/>
    <w:rsid w:val="14666B98"/>
    <w:rsid w:val="16D37B0A"/>
    <w:rsid w:val="1AD98191"/>
    <w:rsid w:val="22324387"/>
    <w:rsid w:val="22762618"/>
    <w:rsid w:val="25673C09"/>
    <w:rsid w:val="287361E1"/>
    <w:rsid w:val="3B9D2E32"/>
    <w:rsid w:val="57FFD46C"/>
    <w:rsid w:val="596DE99E"/>
    <w:rsid w:val="5CF052D5"/>
    <w:rsid w:val="6874CBE3"/>
    <w:rsid w:val="6B979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8F2D4B5"/>
  <w15:chartTrackingRefBased/>
  <w15:docId w15:val="{73D28F53-796F-4201-A4A8-2F34278E6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419" w:eastAsia="es-419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D41"/>
    <w:rPr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4A0D41"/>
    <w:pPr>
      <w:keepNext/>
      <w:outlineLvl w:val="0"/>
    </w:pPr>
    <w:rPr>
      <w:rFonts w:ascii="Arial" w:hAnsi="Arial"/>
      <w:b/>
    </w:rPr>
  </w:style>
  <w:style w:type="paragraph" w:styleId="Ttulo2">
    <w:name w:val="heading 2"/>
    <w:basedOn w:val="Normal"/>
    <w:next w:val="Normal"/>
    <w:qFormat/>
    <w:rsid w:val="004A0D41"/>
    <w:pPr>
      <w:keepNext/>
      <w:jc w:val="center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qFormat/>
    <w:rsid w:val="004A0D41"/>
    <w:pPr>
      <w:keepNext/>
      <w:outlineLvl w:val="2"/>
    </w:pPr>
    <w:rPr>
      <w:rFonts w:ascii="Verdana" w:hAnsi="Verdana"/>
      <w:snapToGrid w:val="0"/>
      <w:sz w:val="48"/>
    </w:rPr>
  </w:style>
  <w:style w:type="paragraph" w:styleId="Ttulo8">
    <w:name w:val="heading 8"/>
    <w:basedOn w:val="Normal"/>
    <w:next w:val="Normal"/>
    <w:qFormat/>
    <w:rsid w:val="004A0D41"/>
    <w:pPr>
      <w:keepNext/>
      <w:jc w:val="right"/>
      <w:outlineLvl w:val="7"/>
    </w:pPr>
    <w:rPr>
      <w:b/>
      <w:i/>
      <w:lang w:val="es-ES_tradnl"/>
    </w:rPr>
  </w:style>
  <w:style w:type="paragraph" w:styleId="Ttulo9">
    <w:name w:val="heading 9"/>
    <w:basedOn w:val="Normal"/>
    <w:next w:val="Normal"/>
    <w:qFormat/>
    <w:rsid w:val="004A0D41"/>
    <w:pPr>
      <w:keepNext/>
      <w:outlineLvl w:val="8"/>
    </w:pPr>
    <w:rPr>
      <w:b/>
      <w:color w:val="000000"/>
      <w:sz w:val="22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semiHidden/>
    <w:rsid w:val="004A0D4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rsid w:val="004A0D41"/>
    <w:pPr>
      <w:tabs>
        <w:tab w:val="center" w:pos="4252"/>
        <w:tab w:val="right" w:pos="8504"/>
      </w:tabs>
    </w:pPr>
  </w:style>
  <w:style w:type="paragraph" w:styleId="Sangradetextonormal">
    <w:name w:val="Body Text Indent"/>
    <w:basedOn w:val="Normal"/>
    <w:semiHidden/>
    <w:rsid w:val="004A0D41"/>
    <w:pPr>
      <w:ind w:left="540" w:hanging="540"/>
    </w:pPr>
    <w:rPr>
      <w:rFonts w:ascii="Arial" w:hAnsi="Arial"/>
      <w:sz w:val="22"/>
    </w:rPr>
  </w:style>
  <w:style w:type="paragraph" w:styleId="Sangra2detindependiente">
    <w:name w:val="Body Text Indent 2"/>
    <w:basedOn w:val="Normal"/>
    <w:semiHidden/>
    <w:rsid w:val="004A0D41"/>
    <w:pPr>
      <w:ind w:left="1080" w:hanging="513"/>
    </w:pPr>
    <w:rPr>
      <w:rFonts w:ascii="Arial" w:hAnsi="Arial"/>
      <w:sz w:val="22"/>
    </w:rPr>
  </w:style>
  <w:style w:type="paragraph" w:styleId="Sangra3detindependiente">
    <w:name w:val="Body Text Indent 3"/>
    <w:basedOn w:val="Normal"/>
    <w:semiHidden/>
    <w:rsid w:val="004A0D41"/>
    <w:pPr>
      <w:ind w:left="540" w:hanging="540"/>
      <w:jc w:val="both"/>
    </w:pPr>
    <w:rPr>
      <w:rFonts w:ascii="Arial" w:hAnsi="Arial"/>
      <w:sz w:val="22"/>
    </w:rPr>
  </w:style>
  <w:style w:type="paragraph" w:styleId="Prrafodelista">
    <w:name w:val="List Paragraph"/>
    <w:basedOn w:val="Normal"/>
    <w:uiPriority w:val="34"/>
    <w:qFormat/>
    <w:rsid w:val="0017091B"/>
    <w:pPr>
      <w:ind w:left="708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70F7D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70F7D"/>
  </w:style>
  <w:style w:type="character" w:styleId="Refdenotaalfinal">
    <w:name w:val="endnote reference"/>
    <w:uiPriority w:val="99"/>
    <w:semiHidden/>
    <w:unhideWhenUsed/>
    <w:rsid w:val="00870F7D"/>
    <w:rPr>
      <w:vertAlign w:val="superscript"/>
    </w:rPr>
  </w:style>
  <w:style w:type="character" w:customStyle="1" w:styleId="EncabezadoCar">
    <w:name w:val="Encabezado Car"/>
    <w:link w:val="Encabezado"/>
    <w:semiHidden/>
    <w:rsid w:val="0043784B"/>
  </w:style>
  <w:style w:type="paragraph" w:customStyle="1" w:styleId="Normal1">
    <w:name w:val="Normal1"/>
    <w:rsid w:val="00AF4125"/>
    <w:pPr>
      <w:spacing w:after="200" w:line="276" w:lineRule="auto"/>
    </w:pPr>
    <w:rPr>
      <w:rFonts w:ascii="Calibri" w:eastAsia="Calibri" w:hAnsi="Calibri" w:cs="Calibri"/>
      <w:color w:val="000000"/>
      <w:sz w:val="22"/>
      <w:lang w:val="es-UY" w:eastAsia="es-UY"/>
    </w:rPr>
  </w:style>
  <w:style w:type="character" w:styleId="Hipervnculo">
    <w:name w:val="Hyperlink"/>
    <w:uiPriority w:val="99"/>
    <w:semiHidden/>
    <w:unhideWhenUsed/>
    <w:rsid w:val="00EF1F7E"/>
    <w:rPr>
      <w:color w:val="0000FF"/>
      <w:u w:val="single"/>
    </w:rPr>
  </w:style>
  <w:style w:type="paragraph" w:customStyle="1" w:styleId="paragraph">
    <w:name w:val="paragraph"/>
    <w:basedOn w:val="Normal"/>
    <w:rsid w:val="00EF1F7E"/>
    <w:pPr>
      <w:spacing w:before="100" w:beforeAutospacing="1" w:after="100" w:afterAutospacing="1"/>
    </w:pPr>
    <w:rPr>
      <w:sz w:val="24"/>
      <w:szCs w:val="24"/>
      <w:lang w:val="es-UY" w:eastAsia="es-UY"/>
    </w:rPr>
  </w:style>
  <w:style w:type="character" w:customStyle="1" w:styleId="normaltextrun">
    <w:name w:val="normaltextrun"/>
    <w:rsid w:val="00EF1F7E"/>
  </w:style>
  <w:style w:type="character" w:customStyle="1" w:styleId="eop">
    <w:name w:val="eop"/>
    <w:rsid w:val="00EF1F7E"/>
  </w:style>
  <w:style w:type="paragraph" w:customStyle="1" w:styleId="Prrafodelista1">
    <w:name w:val="Párrafo de lista1"/>
    <w:basedOn w:val="Normal"/>
    <w:rsid w:val="0013350C"/>
    <w:pPr>
      <w:ind w:left="720"/>
      <w:contextualSpacing/>
    </w:pPr>
    <w:rPr>
      <w:color w:val="00000A"/>
      <w:shd w:val="clear" w:color="auto" w:fill="FFFFFF"/>
      <w:lang w:eastAsia="zh-CN" w:bidi="hi-IN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E78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3E7822"/>
    <w:rPr>
      <w:rFonts w:ascii="Courier New" w:hAnsi="Courier New" w:cs="Courier New"/>
    </w:rPr>
  </w:style>
  <w:style w:type="character" w:customStyle="1" w:styleId="Ttulo1Car">
    <w:name w:val="Título 1 Car"/>
    <w:link w:val="Ttulo1"/>
    <w:rsid w:val="00DC32DC"/>
    <w:rPr>
      <w:rFonts w:ascii="Arial" w:hAnsi="Arial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4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ana\ORT-2008\P2-Agosto2008\Parcial-01\PlantillaParci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665F3CECE740448823FBA49B98AA81A" ma:contentTypeVersion="4" ma:contentTypeDescription="Crear nuevo documento." ma:contentTypeScope="" ma:versionID="f232c293502a7b505c6a8e7d2f0c2169">
  <xsd:schema xmlns:xsd="http://www.w3.org/2001/XMLSchema" xmlns:xs="http://www.w3.org/2001/XMLSchema" xmlns:p="http://schemas.microsoft.com/office/2006/metadata/properties" xmlns:ns2="fa493cfa-0703-4773-bf37-ab8e0166a7dc" targetNamespace="http://schemas.microsoft.com/office/2006/metadata/properties" ma:root="true" ma:fieldsID="44119ed0741971d81dc6b2c4f7cf0fa1" ns2:_="">
    <xsd:import namespace="fa493cfa-0703-4773-bf37-ab8e0166a7d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493cfa-0703-4773-bf37-ab8e0166a7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096CBF-EB09-4C15-9CC4-267013C8DA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493cfa-0703-4773-bf37-ab8e0166a7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656A73-D460-4E5C-BB6F-D472305DE6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08FF85-5F8B-41CC-96F0-E6187DFCEEF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PlantillaParcial.dotx</Template>
  <TotalTime>183</TotalTime>
  <Pages>5</Pages>
  <Words>677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Parcial 1</vt:lpstr>
    </vt:vector>
  </TitlesOfParts>
  <Company>Universidad ORT Uruguay</Company>
  <LinksUpToDate>false</LinksUpToDate>
  <CharactersWithSpaces>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Parcial 1</dc:title>
  <dc:subject/>
  <dc:creator>Adriana</dc:creator>
  <cp:keywords>Parcial M1C Diciembre 2009</cp:keywords>
  <cp:lastModifiedBy>Maria Fernanda Nuñez Piriz</cp:lastModifiedBy>
  <cp:revision>12</cp:revision>
  <cp:lastPrinted>2020-06-16T01:05:00Z</cp:lastPrinted>
  <dcterms:created xsi:type="dcterms:W3CDTF">2021-07-05T13:05:00Z</dcterms:created>
  <dcterms:modified xsi:type="dcterms:W3CDTF">2021-12-02T01:15:00Z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0x010100B665F3CECE740448823FBA49B98AA81A</vt:lpwstr>
  </property>
</Properties>
</file>